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04A2" w14:textId="77777777" w:rsidR="00D077E9" w:rsidRDefault="00203A8F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6192" behindDoc="1" locked="0" layoutInCell="1" allowOverlap="1" wp14:anchorId="43F24E54" wp14:editId="41B3BD5D">
            <wp:simplePos x="0" y="0"/>
            <wp:positionH relativeFrom="page">
              <wp:align>left</wp:align>
            </wp:positionH>
            <wp:positionV relativeFrom="page">
              <wp:posOffset>-15240</wp:posOffset>
            </wp:positionV>
            <wp:extent cx="7551420" cy="66840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747240" wp14:editId="394FD672">
                <wp:simplePos x="0" y="0"/>
                <wp:positionH relativeFrom="column">
                  <wp:posOffset>-201930</wp:posOffset>
                </wp:positionH>
                <wp:positionV relativeFrom="page">
                  <wp:posOffset>937895</wp:posOffset>
                </wp:positionV>
                <wp:extent cx="3960000" cy="8657111"/>
                <wp:effectExtent l="0" t="0" r="2540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0" cy="8657111"/>
                        </a:xfrm>
                        <a:prstGeom prst="rect">
                          <a:avLst/>
                        </a:prstGeom>
                        <a:solidFill>
                          <a:srgbClr val="023B58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53775" id="Rectángulo 3" o:spid="_x0000_s1026" alt="rectángulo blanco para texto en portada" style="position:absolute;margin-left:-15.9pt;margin-top:73.85pt;width:311.8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" fillcolor="#023b58" stroked="f" strokeweight="2pt">
                <v:fill opacity="52428f"/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A5EF1E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A2F913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6E29B0C" wp14:editId="7E62E7B5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5E3F6" w14:textId="77777777" w:rsidR="00203A8F" w:rsidRPr="00060850" w:rsidRDefault="00203A8F" w:rsidP="00D077E9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bidi="es-ES"/>
                                    </w:rPr>
                                  </w:pPr>
                                  <w:r w:rsidRPr="00060850"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bidi="es-ES"/>
                                    </w:rPr>
                                    <w:t>MiniTP</w:t>
                                  </w:r>
                                </w:p>
                                <w:p w14:paraId="1D974C08" w14:textId="77777777" w:rsidR="00102DA1" w:rsidRPr="00060850" w:rsidRDefault="00102DA1" w:rsidP="00D077E9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</w:pPr>
                                  <w:r w:rsidRPr="00060850"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bidi="es-ES"/>
                                    </w:rPr>
                                    <w:t>Shell y Procesos</w:t>
                                  </w:r>
                                </w:p>
                                <w:p w14:paraId="504C8587" w14:textId="77777777" w:rsidR="00D077E9" w:rsidRPr="00060850" w:rsidRDefault="00102DA1" w:rsidP="00D077E9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</w:pPr>
                                  <w:r w:rsidRPr="00060850"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bidi="es-ES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6E29B0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79D5E3F6" w14:textId="77777777" w:rsidR="00203A8F" w:rsidRPr="00060850" w:rsidRDefault="00203A8F" w:rsidP="00D077E9">
                            <w:pPr>
                              <w:pStyle w:val="Ttulo"/>
                              <w:rPr>
                                <w:color w:val="FFFFFF" w:themeColor="background1"/>
                                <w:sz w:val="60"/>
                                <w:szCs w:val="60"/>
                                <w:lang w:bidi="es-ES"/>
                              </w:rPr>
                            </w:pPr>
                            <w:r w:rsidRPr="00060850">
                              <w:rPr>
                                <w:color w:val="FFFFFF" w:themeColor="background1"/>
                                <w:sz w:val="60"/>
                                <w:szCs w:val="60"/>
                                <w:lang w:bidi="es-ES"/>
                              </w:rPr>
                              <w:t>MiniTP</w:t>
                            </w:r>
                          </w:p>
                          <w:p w14:paraId="1D974C08" w14:textId="77777777" w:rsidR="00102DA1" w:rsidRPr="00060850" w:rsidRDefault="00102DA1" w:rsidP="00D077E9">
                            <w:pPr>
                              <w:pStyle w:val="Ttulo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060850">
                              <w:rPr>
                                <w:color w:val="FFFFFF" w:themeColor="background1"/>
                                <w:sz w:val="60"/>
                                <w:szCs w:val="60"/>
                                <w:lang w:bidi="es-ES"/>
                              </w:rPr>
                              <w:t>Shell y Procesos</w:t>
                            </w:r>
                          </w:p>
                          <w:p w14:paraId="504C8587" w14:textId="77777777" w:rsidR="00D077E9" w:rsidRPr="00060850" w:rsidRDefault="00102DA1" w:rsidP="00D077E9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060850">
                              <w:rPr>
                                <w:color w:val="FFFFFF" w:themeColor="background1"/>
                                <w:sz w:val="60"/>
                                <w:szCs w:val="60"/>
                                <w:lang w:bidi="es-ES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DE3E1E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600E7B" wp14:editId="071844C0">
                      <wp:extent cx="2286000" cy="19050"/>
                      <wp:effectExtent l="1905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0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0CB648" id="Conector recto 5" o:spid="_x0000_s1026" alt="divisor de texto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80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" strokecolor="white [3212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BBC171A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7201CF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8B82D2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9CEFD10" w14:textId="77777777" w:rsidR="00D077E9" w:rsidRPr="00203A8F" w:rsidRDefault="00D077E9" w:rsidP="00AB02A7">
            <w:pPr>
              <w:rPr>
                <w:noProof/>
                <w:color w:val="FFFFFF" w:themeColor="background1"/>
              </w:rPr>
            </w:pPr>
          </w:p>
          <w:p w14:paraId="24CF26A1" w14:textId="77777777" w:rsidR="00D077E9" w:rsidRPr="00203A8F" w:rsidRDefault="00D077E9" w:rsidP="00AB02A7">
            <w:pPr>
              <w:rPr>
                <w:noProof/>
                <w:color w:val="FFFFFF" w:themeColor="background1"/>
                <w:sz w:val="10"/>
                <w:szCs w:val="10"/>
              </w:rPr>
            </w:pPr>
          </w:p>
          <w:p w14:paraId="3A09C3D5" w14:textId="77777777" w:rsidR="00D077E9" w:rsidRPr="00203A8F" w:rsidRDefault="00D077E9" w:rsidP="00AB02A7">
            <w:pPr>
              <w:rPr>
                <w:noProof/>
                <w:color w:val="FFFFFF" w:themeColor="background1"/>
                <w:sz w:val="10"/>
                <w:szCs w:val="10"/>
              </w:rPr>
            </w:pPr>
          </w:p>
          <w:p w14:paraId="23AA97F3" w14:textId="77777777" w:rsidR="00D077E9" w:rsidRPr="00203A8F" w:rsidRDefault="00D077E9" w:rsidP="00AB02A7">
            <w:pPr>
              <w:rPr>
                <w:noProof/>
                <w:color w:val="FFFFFF" w:themeColor="background1"/>
                <w:sz w:val="10"/>
                <w:szCs w:val="10"/>
              </w:rPr>
            </w:pPr>
          </w:p>
          <w:p w14:paraId="62940963" w14:textId="77777777" w:rsidR="00D077E9" w:rsidRPr="00203A8F" w:rsidRDefault="00D077E9" w:rsidP="00AB02A7">
            <w:pPr>
              <w:rPr>
                <w:noProof/>
                <w:color w:val="FFFFFF" w:themeColor="background1"/>
              </w:rPr>
            </w:pPr>
          </w:p>
          <w:p w14:paraId="6438F913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CA86C62" w14:textId="77777777" w:rsidR="00D077E9" w:rsidRDefault="00060850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91238D7" wp14:editId="5B1B67B2">
                <wp:simplePos x="0" y="0"/>
                <wp:positionH relativeFrom="column">
                  <wp:posOffset>4602480</wp:posOffset>
                </wp:positionH>
                <wp:positionV relativeFrom="paragraph">
                  <wp:posOffset>7799070</wp:posOffset>
                </wp:positionV>
                <wp:extent cx="2164080" cy="611505"/>
                <wp:effectExtent l="0" t="0" r="762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080" cy="611505"/>
                          <a:chOff x="0" y="0"/>
                          <a:chExt cx="2164080" cy="611505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" cy="611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609600" y="0"/>
                            <a:ext cx="1554480" cy="611505"/>
                          </a:xfrm>
                          <a:prstGeom prst="rect">
                            <a:avLst/>
                          </a:prstGeom>
                          <a:solidFill>
                            <a:srgbClr val="19496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4A53B" w14:textId="77777777" w:rsidR="00060850" w:rsidRPr="00060850" w:rsidRDefault="00060850" w:rsidP="00060850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  <w:lang w:val="es-MX"/>
                                </w:rPr>
                              </w:pPr>
                              <w:r w:rsidRPr="00060850">
                                <w:rPr>
                                  <w:color w:val="FFFFFF" w:themeColor="background1"/>
                                  <w:sz w:val="26"/>
                                  <w:szCs w:val="26"/>
                                  <w:lang w:val="es-MX"/>
                                </w:rPr>
                                <w:t>Universidad de General Sarmiento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238D7" id="Grupo 14" o:spid="_x0000_s1027" style="position:absolute;margin-left:362.4pt;margin-top:614.1pt;width:170.4pt;height:48.15pt;z-index:251667456;mso-position-horizontal-relative:text;mso-position-vertical-relative:text" coordsize="21640,61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8" type="#_x0000_t75" style="position:absolute;width:6115;height:6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">
                  <v:imagedata r:id="rId9" o:title=""/>
                </v:shape>
                <v:rect id="Rectángulo 13" o:spid="_x0000_s1029" style="position:absolute;left:6096;width:15544;height:6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" fillcolor="#194969" stroked="f" strokeweight="2pt">
                  <v:textbox>
                    <w:txbxContent>
                      <w:p w14:paraId="26D4A53B" w14:textId="77777777" w:rsidR="00060850" w:rsidRPr="00060850" w:rsidRDefault="00060850" w:rsidP="00060850">
                        <w:pPr>
                          <w:rPr>
                            <w:color w:val="FFFFFF" w:themeColor="background1"/>
                            <w:sz w:val="26"/>
                            <w:szCs w:val="26"/>
                            <w:lang w:val="es-MX"/>
                          </w:rPr>
                        </w:pPr>
                        <w:r w:rsidRPr="00060850">
                          <w:rPr>
                            <w:color w:val="FFFFFF" w:themeColor="background1"/>
                            <w:sz w:val="26"/>
                            <w:szCs w:val="26"/>
                            <w:lang w:val="es-MX"/>
                          </w:rPr>
                          <w:t>Universidad de General Sarmiento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65FE77" wp14:editId="74DFFD29">
                <wp:simplePos x="0" y="0"/>
                <wp:positionH relativeFrom="column">
                  <wp:posOffset>-198120</wp:posOffset>
                </wp:positionH>
                <wp:positionV relativeFrom="paragraph">
                  <wp:posOffset>5490210</wp:posOffset>
                </wp:positionV>
                <wp:extent cx="3960000" cy="3221990"/>
                <wp:effectExtent l="0" t="0" r="254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3221990"/>
                          <a:chOff x="0" y="0"/>
                          <a:chExt cx="3960000" cy="322199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0"/>
                            <a:ext cx="3960000" cy="32219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noProof/>
                                  <w:color w:val="FFFFFF" w:themeColor="background1"/>
                                </w:rPr>
                                <w:id w:val="-1740469667"/>
                                <w:placeholder>
                                  <w:docPart w:val="982F754FCAEB4E4389E707D6482D1E07"/>
                                </w:placeholder>
                                <w15:appearance w15:val="hidden"/>
                              </w:sdtPr>
                              <w:sdtEndPr>
                                <w:rPr>
                                  <w:sz w:val="26"/>
                                  <w:szCs w:val="26"/>
                                </w:rPr>
                              </w:sdtEndPr>
                              <w:sdtContent>
                                <w:p w14:paraId="3AE38434" w14:textId="77777777" w:rsidR="00203A8F" w:rsidRDefault="00203A8F" w:rsidP="00203A8F">
                                  <w:pPr>
                                    <w:rPr>
                                      <w:noProof/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noProof/>
                                      <w:color w:val="FFFFFF" w:themeColor="background1"/>
                                    </w:rPr>
                                    <w:id w:val="1080870105"/>
                                    <w:placeholder>
                                      <w:docPart w:val="5746C28F444A4E43BE2F8786685C47EB"/>
                                    </w:placeholder>
                                    <w15:appearance w15:val="hidden"/>
                                  </w:sdtPr>
                                  <w:sdtEndPr>
                                    <w:rPr>
                                      <w:bCs/>
                                    </w:rPr>
                                  </w:sdtEndPr>
                                  <w:sdtContent>
                                    <w:p w14:paraId="45539BCD" w14:textId="53E92819" w:rsidR="00203A8F" w:rsidRPr="000E7371" w:rsidRDefault="00203A8F" w:rsidP="00203A8F">
                                      <w:pPr>
                                        <w:rPr>
                                          <w:bCs/>
                                          <w:noProof/>
                                          <w:color w:val="FFFFFF" w:themeColor="background1"/>
                                        </w:rPr>
                                      </w:pPr>
                                      <w:r w:rsidRPr="000E7371">
                                        <w:rPr>
                                          <w:rStyle w:val="SubttuloCar"/>
                                          <w:bCs/>
                                          <w:noProof/>
                                          <w:color w:val="FFFFFF" w:themeColor="background1"/>
                                          <w:lang w:bidi="es-ES"/>
                                        </w:rPr>
                                        <w:fldChar w:fldCharType="begin"/>
                                      </w:r>
                                      <w:r w:rsidRPr="000E7371">
                                        <w:rPr>
                                          <w:rStyle w:val="SubttuloCar"/>
                                          <w:bCs/>
                                          <w:noProof/>
                                          <w:color w:val="FFFFFF" w:themeColor="background1"/>
                                          <w:lang w:bidi="es-ES"/>
                                        </w:rPr>
                                        <w:instrText xml:space="preserve"> DATE  \@ "d MMMM"  \* MERGEFORMAT </w:instrText>
                                      </w:r>
                                      <w:r w:rsidRPr="000E7371">
                                        <w:rPr>
                                          <w:rStyle w:val="SubttuloCar"/>
                                          <w:bCs/>
                                          <w:noProof/>
                                          <w:color w:val="FFFFFF" w:themeColor="background1"/>
                                          <w:lang w:bidi="es-ES"/>
                                        </w:rPr>
                                        <w:fldChar w:fldCharType="separate"/>
                                      </w:r>
                                      <w:r w:rsidR="001E376D">
                                        <w:rPr>
                                          <w:rStyle w:val="SubttuloCar"/>
                                          <w:bCs/>
                                          <w:noProof/>
                                          <w:color w:val="FFFFFF" w:themeColor="background1"/>
                                          <w:lang w:bidi="es-ES"/>
                                        </w:rPr>
                                        <w:t>26 marzo</w:t>
                                      </w:r>
                                      <w:r w:rsidRPr="000E7371">
                                        <w:rPr>
                                          <w:rStyle w:val="SubttuloCar"/>
                                          <w:bCs/>
                                          <w:noProof/>
                                          <w:color w:val="FFFFFF" w:themeColor="background1"/>
                                          <w:lang w:bidi="es-ES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  <w:p w14:paraId="338CEA4E" w14:textId="77777777" w:rsidR="00203A8F" w:rsidRDefault="00203A8F" w:rsidP="00203A8F">
                                  <w:pPr>
                                    <w:rPr>
                                      <w:noProof/>
                                      <w:color w:val="FFFFFF" w:themeColor="background1"/>
                                    </w:rPr>
                                  </w:pPr>
                                </w:p>
                                <w:p w14:paraId="40057C37" w14:textId="77777777" w:rsidR="00203A8F" w:rsidRPr="004B1751" w:rsidRDefault="00203A8F" w:rsidP="00203A8F">
                                  <w:pPr>
                                    <w:rPr>
                                      <w:noProof/>
                                      <w:color w:val="FFFFFF" w:themeColor="background1"/>
                                      <w:sz w:val="32"/>
                                      <w:szCs w:val="24"/>
                                    </w:rPr>
                                  </w:pPr>
                                  <w:r w:rsidRPr="004B1751">
                                    <w:rPr>
                                      <w:noProof/>
                                      <w:color w:val="FFFFFF" w:themeColor="background1"/>
                                      <w:sz w:val="32"/>
                                      <w:szCs w:val="24"/>
                                    </w:rPr>
                                    <w:t>SOR – Sistemas Operativos y Redes (Com1)</w:t>
                                  </w:r>
                                </w:p>
                                <w:p w14:paraId="2D7B2791" w14:textId="77777777" w:rsidR="00203A8F" w:rsidRPr="004B1751" w:rsidRDefault="00203A8F" w:rsidP="00203A8F">
                                  <w:pPr>
                                    <w:rPr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4B1751">
                                    <w:rPr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Profesor/es: </w:t>
                                  </w:r>
                                  <w:r w:rsidR="000E6326" w:rsidRPr="004B1751">
                                    <w:rPr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="000E6326" w:rsidRPr="004B1751">
                                    <w:rPr>
                                      <w:b w:val="0"/>
                                      <w:bCs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Lic. </w:t>
                                  </w:r>
                                  <w:r w:rsidRPr="004B1751">
                                    <w:rPr>
                                      <w:b w:val="0"/>
                                      <w:bCs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Mariano Vargas -</w:t>
                                  </w:r>
                                  <w:r w:rsidR="000E6326" w:rsidRPr="004B1751">
                                    <w:rPr>
                                      <w:b w:val="0"/>
                                      <w:bCs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  TUI.</w:t>
                                  </w:r>
                                  <w:r w:rsidRPr="004B1751">
                                    <w:rPr>
                                      <w:b w:val="0"/>
                                      <w:bCs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="000E6326" w:rsidRPr="004B1751">
                                    <w:rPr>
                                      <w:b w:val="0"/>
                                      <w:bCs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Augusto Liali</w:t>
                                  </w:r>
                                </w:p>
                              </w:sdtContent>
                            </w:sdt>
                            <w:p w14:paraId="68A9BA7E" w14:textId="77777777" w:rsidR="00203A8F" w:rsidRPr="004B1751" w:rsidRDefault="00203A8F" w:rsidP="00203A8F">
                              <w:pPr>
                                <w:rPr>
                                  <w:sz w:val="26"/>
                                  <w:szCs w:val="26"/>
                                  <w:lang w:val="es-MX"/>
                                </w:rPr>
                              </w:pPr>
                              <w:r w:rsidRPr="004B1751">
                                <w:rPr>
                                  <w:noProof/>
                                  <w:color w:val="FFFFFF" w:themeColor="background1"/>
                                  <w:sz w:val="26"/>
                                  <w:szCs w:val="26"/>
                                  <w:lang w:bidi="es-ES"/>
                                </w:rPr>
                                <w:t xml:space="preserve">Alumno: </w:t>
                              </w:r>
                              <w:r w:rsidRPr="004B1751">
                                <w:rPr>
                                  <w:b w:val="0"/>
                                  <w:bCs/>
                                  <w:noProof/>
                                  <w:color w:val="FFFFFF" w:themeColor="background1"/>
                                  <w:sz w:val="26"/>
                                  <w:szCs w:val="26"/>
                                </w:rPr>
                                <w:t>Guillermo Dominguez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onector recto 9"/>
                        <wps:cNvCnPr/>
                        <wps:spPr>
                          <a:xfrm>
                            <a:off x="106680" y="1451610"/>
                            <a:ext cx="14859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65FE77" id="Grupo 10" o:spid="_x0000_s1030" style="position:absolute;margin-left:-15.6pt;margin-top:432.3pt;width:311.8pt;height:253.7pt;z-index:251664384;mso-position-horizontal-relative:text;mso-position-vertical-relative:text" coordsize="39600,32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">
                <v:rect id="Rectángulo 4" o:spid="_x0000_s1031" style="position:absolute;width:39600;height:32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" fillcolor="#194868 [1605]" stroked="f" strokeweight="2pt">
                  <v:textbox>
                    <w:txbxContent>
                      <w:sdt>
                        <w:sdtPr>
                          <w:rPr>
                            <w:noProof/>
                            <w:color w:val="FFFFFF" w:themeColor="background1"/>
                          </w:rPr>
                          <w:id w:val="-1740469667"/>
                          <w:placeholder>
                            <w:docPart w:val="982F754FCAEB4E4389E707D6482D1E07"/>
                          </w:placeholder>
                          <w15:appearance w15:val="hidden"/>
                        </w:sdtPr>
                        <w:sdtEndPr>
                          <w:rPr>
                            <w:sz w:val="26"/>
                            <w:szCs w:val="26"/>
                          </w:rPr>
                        </w:sdtEndPr>
                        <w:sdtContent>
                          <w:p w14:paraId="3AE38434" w14:textId="77777777" w:rsidR="00203A8F" w:rsidRDefault="00203A8F" w:rsidP="00203A8F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rPr>
                                <w:noProof/>
                                <w:color w:val="FFFFFF" w:themeColor="background1"/>
                              </w:rPr>
                              <w:id w:val="1080870105"/>
                              <w:placeholder>
                                <w:docPart w:val="5746C28F444A4E43BE2F8786685C47EB"/>
                              </w:placeholder>
                              <w15:appearance w15:val="hidden"/>
                            </w:sdtPr>
                            <w:sdtEndPr>
                              <w:rPr>
                                <w:bCs/>
                              </w:rPr>
                            </w:sdtEndPr>
                            <w:sdtContent>
                              <w:p w14:paraId="45539BCD" w14:textId="53E92819" w:rsidR="00203A8F" w:rsidRPr="000E7371" w:rsidRDefault="00203A8F" w:rsidP="00203A8F">
                                <w:pPr>
                                  <w:rPr>
                                    <w:bCs/>
                                    <w:noProof/>
                                    <w:color w:val="FFFFFF" w:themeColor="background1"/>
                                  </w:rPr>
                                </w:pPr>
                                <w:r w:rsidRPr="000E7371">
                                  <w:rPr>
                                    <w:rStyle w:val="SubttuloCar"/>
                                    <w:bCs/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 w:rsidRPr="000E7371">
                                  <w:rPr>
                                    <w:rStyle w:val="SubttuloCar"/>
                                    <w:bCs/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instrText xml:space="preserve"> DATE  \@ "d MMMM"  \* MERGEFORMAT </w:instrText>
                                </w:r>
                                <w:r w:rsidRPr="000E7371">
                                  <w:rPr>
                                    <w:rStyle w:val="SubttuloCar"/>
                                    <w:bCs/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1E376D">
                                  <w:rPr>
                                    <w:rStyle w:val="SubttuloCar"/>
                                    <w:bCs/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26 marzo</w:t>
                                </w:r>
                                <w:r w:rsidRPr="000E7371">
                                  <w:rPr>
                                    <w:rStyle w:val="SubttuloCar"/>
                                    <w:bCs/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338CEA4E" w14:textId="77777777" w:rsidR="00203A8F" w:rsidRDefault="00203A8F" w:rsidP="00203A8F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</w:p>
                          <w:p w14:paraId="40057C37" w14:textId="77777777" w:rsidR="00203A8F" w:rsidRPr="004B1751" w:rsidRDefault="00203A8F" w:rsidP="00203A8F">
                            <w:pPr>
                              <w:rPr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4B1751">
                              <w:rPr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SOR – Sistemas Operativos y Redes (Com1)</w:t>
                            </w:r>
                          </w:p>
                          <w:p w14:paraId="2D7B2791" w14:textId="77777777" w:rsidR="00203A8F" w:rsidRPr="004B1751" w:rsidRDefault="00203A8F" w:rsidP="00203A8F">
                            <w:pPr>
                              <w:rPr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B1751">
                              <w:rPr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Profesor/es: </w:t>
                            </w:r>
                            <w:r w:rsidR="000E6326" w:rsidRPr="004B1751">
                              <w:rPr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E6326" w:rsidRPr="004B1751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Lic. </w:t>
                            </w:r>
                            <w:r w:rsidRPr="004B1751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>Mariano Vargas -</w:t>
                            </w:r>
                            <w:r w:rsidR="000E6326" w:rsidRPr="004B1751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 TUI.</w:t>
                            </w:r>
                            <w:r w:rsidRPr="004B1751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E6326" w:rsidRPr="004B1751">
                              <w:rPr>
                                <w:b w:val="0"/>
                                <w:bCs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  <w:t>Augusto Liali</w:t>
                            </w:r>
                          </w:p>
                        </w:sdtContent>
                      </w:sdt>
                      <w:p w14:paraId="68A9BA7E" w14:textId="77777777" w:rsidR="00203A8F" w:rsidRPr="004B1751" w:rsidRDefault="00203A8F" w:rsidP="00203A8F">
                        <w:pPr>
                          <w:rPr>
                            <w:sz w:val="26"/>
                            <w:szCs w:val="26"/>
                            <w:lang w:val="es-MX"/>
                          </w:rPr>
                        </w:pPr>
                        <w:r w:rsidRPr="004B1751">
                          <w:rPr>
                            <w:noProof/>
                            <w:color w:val="FFFFFF" w:themeColor="background1"/>
                            <w:sz w:val="26"/>
                            <w:szCs w:val="26"/>
                            <w:lang w:bidi="es-ES"/>
                          </w:rPr>
                          <w:t xml:space="preserve">Alumno: </w:t>
                        </w:r>
                        <w:r w:rsidRPr="004B1751">
                          <w:rPr>
                            <w:b w:val="0"/>
                            <w:bCs/>
                            <w:noProof/>
                            <w:color w:val="FFFFFF" w:themeColor="background1"/>
                            <w:sz w:val="26"/>
                            <w:szCs w:val="26"/>
                          </w:rPr>
                          <w:t>Guillermo Dominguez</w:t>
                        </w:r>
                      </w:p>
                    </w:txbxContent>
                  </v:textbox>
                </v:rect>
                <v:line id="Conector recto 9" o:spid="_x0000_s1032" style="position:absolute;visibility:visible;mso-wrap-style:square" from="1066,14516" to="15925,14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" strokecolor="white [3212]" strokeweight="3pt"/>
              </v:group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FFFF73E" wp14:editId="29BCEE5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BFB13" id="Rectángulo 2" o:spid="_x0000_s1026" alt="rectángulo de color" style="position:absolute;margin-left:-58.7pt;margin-top:525pt;width:611.1pt;height:316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" fillcolor="#013a57 [24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452CF54" w14:textId="77777777" w:rsidR="00D077E9" w:rsidRDefault="0086387F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Sistemas Operativos y Redes</w:t>
      </w:r>
    </w:p>
    <w:p w14:paraId="27E8C0A7" w14:textId="77777777" w:rsidR="00AB02A7" w:rsidRPr="000E7371" w:rsidRDefault="000E7371" w:rsidP="00DF027C">
      <w:pPr>
        <w:rPr>
          <w:noProof/>
          <w:sz w:val="40"/>
          <w:szCs w:val="32"/>
        </w:rPr>
      </w:pPr>
      <w:r w:rsidRPr="000E7371">
        <w:rPr>
          <w:noProof/>
          <w:sz w:val="40"/>
          <w:szCs w:val="32"/>
        </w:rPr>
        <w:t>MiniTP – Shell y Procesos</w:t>
      </w:r>
    </w:p>
    <w:p w14:paraId="27339951" w14:textId="77777777" w:rsidR="0087605E" w:rsidRDefault="0087605E" w:rsidP="00AB02A7">
      <w:pPr>
        <w:spacing w:after="200"/>
        <w:rPr>
          <w:noProof/>
        </w:rPr>
      </w:pPr>
    </w:p>
    <w:p w14:paraId="018D7951" w14:textId="77777777" w:rsidR="00B77A18" w:rsidRPr="00B77A18" w:rsidRDefault="00B77A18" w:rsidP="00B77A18">
      <w:pPr>
        <w:rPr>
          <w:noProof/>
          <w:color w:val="3B3838" w:themeColor="background2" w:themeShade="40"/>
        </w:rPr>
      </w:pPr>
      <w:r w:rsidRPr="00B77A18">
        <w:rPr>
          <w:noProof/>
          <w:color w:val="3B3838" w:themeColor="background2" w:themeShade="40"/>
        </w:rPr>
        <w:t>Condiciones para Aprobar</w:t>
      </w:r>
    </w:p>
    <w:p w14:paraId="2B73D771" w14:textId="77777777" w:rsidR="00B77A18" w:rsidRPr="00B77A18" w:rsidRDefault="00B77A18" w:rsidP="00B77A18">
      <w:pPr>
        <w:rPr>
          <w:b w:val="0"/>
          <w:bCs/>
          <w:noProof/>
          <w:color w:val="3B3838" w:themeColor="background2" w:themeShade="40"/>
        </w:rPr>
      </w:pPr>
      <w:r w:rsidRPr="00B77A18">
        <w:rPr>
          <w:b w:val="0"/>
          <w:bCs/>
          <w:noProof/>
          <w:color w:val="3B3838" w:themeColor="background2" w:themeShade="40"/>
        </w:rPr>
        <w:t>Para la evaluación del presente trabajo, deben realizar los siguientes puntos:</w:t>
      </w:r>
    </w:p>
    <w:p w14:paraId="161CDAAD" w14:textId="77777777" w:rsidR="00B77A18" w:rsidRPr="00B77A18" w:rsidRDefault="00B77A18" w:rsidP="00B77A18">
      <w:pPr>
        <w:pStyle w:val="Prrafodelista"/>
        <w:numPr>
          <w:ilvl w:val="0"/>
          <w:numId w:val="1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El trabajo es individual</w:t>
      </w:r>
    </w:p>
    <w:p w14:paraId="6BFDEEE8" w14:textId="77777777" w:rsidR="000E7371" w:rsidRPr="00B77A18" w:rsidRDefault="00B77A18" w:rsidP="00B77A18">
      <w:pPr>
        <w:pStyle w:val="Prrafodelista"/>
        <w:numPr>
          <w:ilvl w:val="0"/>
          <w:numId w:val="1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Enviar el trabajo en formato digital dentro de los plazos establecidos. Adjuntar el código</w:t>
      </w:r>
      <w:r>
        <w:rPr>
          <w:b w:val="0"/>
          <w:bCs/>
          <w:noProof/>
          <w:color w:val="3B3838" w:themeColor="background2" w:themeShade="40"/>
        </w:rPr>
        <w:t xml:space="preserve"> </w:t>
      </w:r>
      <w:r w:rsidRPr="00B77A18">
        <w:rPr>
          <w:b w:val="0"/>
          <w:bCs/>
          <w:noProof/>
          <w:color w:val="3B3838" w:themeColor="background2" w:themeShade="40"/>
        </w:rPr>
        <w:t>fuente de su implementación y un informe del trabajo realizado punto por punto,</w:t>
      </w:r>
      <w:r>
        <w:rPr>
          <w:b w:val="0"/>
          <w:bCs/>
          <w:noProof/>
          <w:color w:val="3B3838" w:themeColor="background2" w:themeShade="40"/>
        </w:rPr>
        <w:t xml:space="preserve"> </w:t>
      </w:r>
      <w:r w:rsidRPr="00B77A18">
        <w:rPr>
          <w:b w:val="0"/>
          <w:bCs/>
          <w:noProof/>
          <w:color w:val="3B3838" w:themeColor="background2" w:themeShade="40"/>
        </w:rPr>
        <w:t>dificultades encontradas y soluciones propuestas.</w:t>
      </w:r>
      <w:r w:rsidRPr="00B77A18">
        <w:rPr>
          <w:b w:val="0"/>
          <w:bCs/>
          <w:noProof/>
          <w:color w:val="3B3838" w:themeColor="background2" w:themeShade="40"/>
        </w:rPr>
        <w:cr/>
      </w:r>
    </w:p>
    <w:p w14:paraId="07C32A7D" w14:textId="77777777" w:rsidR="00B77A18" w:rsidRPr="00B77A18" w:rsidRDefault="00B77A18" w:rsidP="00B77A18">
      <w:pPr>
        <w:rPr>
          <w:noProof/>
          <w:color w:val="3B3838" w:themeColor="background2" w:themeShade="40"/>
        </w:rPr>
      </w:pPr>
      <w:r w:rsidRPr="00B77A18">
        <w:rPr>
          <w:noProof/>
          <w:color w:val="3B3838" w:themeColor="background2" w:themeShade="40"/>
        </w:rPr>
        <w:t>Puntaje / Calificación:</w:t>
      </w:r>
    </w:p>
    <w:p w14:paraId="6541C45E" w14:textId="77777777" w:rsidR="00B77A18" w:rsidRPr="00B77A18" w:rsidRDefault="00B77A18" w:rsidP="00B77A18">
      <w:pPr>
        <w:rPr>
          <w:b w:val="0"/>
          <w:bCs/>
          <w:noProof/>
          <w:color w:val="3B3838" w:themeColor="background2" w:themeShade="40"/>
        </w:rPr>
      </w:pPr>
      <w:r w:rsidRPr="00B77A18">
        <w:rPr>
          <w:b w:val="0"/>
          <w:bCs/>
          <w:noProof/>
          <w:color w:val="3B3838" w:themeColor="background2" w:themeShade="40"/>
        </w:rPr>
        <w:t>El presente trabajo se califica con las notas:</w:t>
      </w:r>
    </w:p>
    <w:p w14:paraId="27172484" w14:textId="77777777" w:rsidR="00B77A18" w:rsidRPr="00B77A18" w:rsidRDefault="00B77A18" w:rsidP="00B77A18">
      <w:pPr>
        <w:pStyle w:val="Prrafodelista"/>
        <w:numPr>
          <w:ilvl w:val="0"/>
          <w:numId w:val="2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I (insuficiente)</w:t>
      </w:r>
    </w:p>
    <w:p w14:paraId="3DE091AD" w14:textId="77777777" w:rsidR="00B77A18" w:rsidRPr="00B77A18" w:rsidRDefault="00B77A18" w:rsidP="00B77A18">
      <w:pPr>
        <w:pStyle w:val="Prrafodelista"/>
        <w:numPr>
          <w:ilvl w:val="0"/>
          <w:numId w:val="2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A- (aprobado menos, no puede tener dos A- en la cursada),</w:t>
      </w:r>
    </w:p>
    <w:p w14:paraId="6B417CC0" w14:textId="77777777" w:rsidR="00B77A18" w:rsidRPr="00B77A18" w:rsidRDefault="00B77A18" w:rsidP="00B77A18">
      <w:pPr>
        <w:pStyle w:val="Prrafodelista"/>
        <w:numPr>
          <w:ilvl w:val="0"/>
          <w:numId w:val="2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A (aprobado)</w:t>
      </w:r>
    </w:p>
    <w:p w14:paraId="4A5BC8F6" w14:textId="77777777" w:rsidR="00B77A18" w:rsidRPr="00B77A18" w:rsidRDefault="00B77A18" w:rsidP="00B77A18">
      <w:pPr>
        <w:pStyle w:val="Prrafodelista"/>
        <w:numPr>
          <w:ilvl w:val="0"/>
          <w:numId w:val="2"/>
        </w:numPr>
        <w:rPr>
          <w:b w:val="0"/>
          <w:bCs/>
          <w:noProof/>
          <w:color w:val="3B3838" w:themeColor="background2" w:themeShade="40"/>
        </w:rPr>
      </w:pPr>
      <w:r w:rsidRPr="00B77A18">
        <w:rPr>
          <w:rFonts w:hint="eastAsia"/>
          <w:b w:val="0"/>
          <w:bCs/>
          <w:noProof/>
          <w:color w:val="3B3838" w:themeColor="background2" w:themeShade="40"/>
        </w:rPr>
        <w:t>A+ (aprobado más, redondea para arriba la nota final en caso de promocionar)</w:t>
      </w:r>
    </w:p>
    <w:p w14:paraId="3E395EE8" w14:textId="77777777" w:rsidR="00B77A18" w:rsidRDefault="00B77A18" w:rsidP="00B77A18">
      <w:pPr>
        <w:rPr>
          <w:b w:val="0"/>
          <w:bCs/>
          <w:noProof/>
          <w:color w:val="3B3838" w:themeColor="background2" w:themeShade="40"/>
        </w:rPr>
      </w:pPr>
    </w:p>
    <w:p w14:paraId="39FAC672" w14:textId="77777777" w:rsidR="00B77A18" w:rsidRPr="00B77A18" w:rsidRDefault="00B77A18" w:rsidP="00B77A18">
      <w:pPr>
        <w:rPr>
          <w:noProof/>
          <w:color w:val="3B3838" w:themeColor="background2" w:themeShade="40"/>
        </w:rPr>
      </w:pPr>
      <w:r w:rsidRPr="00B77A18">
        <w:rPr>
          <w:noProof/>
          <w:color w:val="3B3838" w:themeColor="background2" w:themeShade="40"/>
        </w:rPr>
        <w:t>Recuperatorio</w:t>
      </w:r>
      <w:r>
        <w:rPr>
          <w:noProof/>
          <w:color w:val="3B3838" w:themeColor="background2" w:themeShade="40"/>
        </w:rPr>
        <w:t>:</w:t>
      </w:r>
    </w:p>
    <w:p w14:paraId="649BC6EC" w14:textId="77777777" w:rsidR="00B77A18" w:rsidRDefault="00B77A18" w:rsidP="00B77A18">
      <w:pPr>
        <w:rPr>
          <w:b w:val="0"/>
          <w:bCs/>
          <w:noProof/>
          <w:color w:val="3B3838" w:themeColor="background2" w:themeShade="40"/>
        </w:rPr>
      </w:pPr>
      <w:r w:rsidRPr="00B77A18">
        <w:rPr>
          <w:b w:val="0"/>
          <w:bCs/>
          <w:noProof/>
          <w:color w:val="3B3838" w:themeColor="background2" w:themeShade="40"/>
        </w:rPr>
        <w:t>En caso de no aprobar tiene un plazo de una semana para entregar el TP con las correcciones</w:t>
      </w:r>
      <w:r>
        <w:rPr>
          <w:b w:val="0"/>
          <w:bCs/>
          <w:noProof/>
          <w:color w:val="3B3838" w:themeColor="background2" w:themeShade="40"/>
        </w:rPr>
        <w:t xml:space="preserve"> </w:t>
      </w:r>
      <w:r w:rsidRPr="00B77A18">
        <w:rPr>
          <w:b w:val="0"/>
          <w:bCs/>
          <w:noProof/>
          <w:color w:val="3B3838" w:themeColor="background2" w:themeShade="40"/>
        </w:rPr>
        <w:t>indicadas más ejercicios adicionales que se agregaran al enunciado. En recuperatorio no se pone A +.</w:t>
      </w:r>
    </w:p>
    <w:p w14:paraId="472B3ED3" w14:textId="77777777" w:rsidR="00B77A18" w:rsidRPr="00B77A18" w:rsidRDefault="00B77A18" w:rsidP="00B77A18">
      <w:pPr>
        <w:rPr>
          <w:b w:val="0"/>
          <w:bCs/>
          <w:noProof/>
          <w:color w:val="3B3838" w:themeColor="background2" w:themeShade="40"/>
        </w:rPr>
      </w:pPr>
    </w:p>
    <w:p w14:paraId="6115FE7D" w14:textId="77777777" w:rsidR="00B77A18" w:rsidRPr="00B77A18" w:rsidRDefault="00B77A18" w:rsidP="00B77A18">
      <w:pPr>
        <w:rPr>
          <w:color w:val="3B3838" w:themeColor="background2" w:themeShade="40"/>
        </w:rPr>
      </w:pPr>
      <w:r w:rsidRPr="00B77A18">
        <w:rPr>
          <w:color w:val="3B3838" w:themeColor="background2" w:themeShade="40"/>
        </w:rPr>
        <w:t xml:space="preserve">Los objetivos de este trabajo son: </w:t>
      </w:r>
    </w:p>
    <w:p w14:paraId="23D0F973" w14:textId="77777777" w:rsidR="00B77A18" w:rsidRPr="00B77A18" w:rsidRDefault="00B77A18" w:rsidP="00B77A18">
      <w:pPr>
        <w:pStyle w:val="Prrafodelista"/>
        <w:numPr>
          <w:ilvl w:val="0"/>
          <w:numId w:val="3"/>
        </w:numPr>
        <w:rPr>
          <w:b w:val="0"/>
          <w:bCs/>
          <w:color w:val="3B3838" w:themeColor="background2" w:themeShade="40"/>
        </w:rPr>
      </w:pPr>
      <w:r w:rsidRPr="00B77A18">
        <w:rPr>
          <w:b w:val="0"/>
          <w:bCs/>
          <w:color w:val="3B3838" w:themeColor="background2" w:themeShade="40"/>
        </w:rPr>
        <w:t xml:space="preserve">Familiarizar al alumno con la línea de comandos. </w:t>
      </w:r>
    </w:p>
    <w:p w14:paraId="22FE63CE" w14:textId="77777777" w:rsidR="0083727A" w:rsidRDefault="00B77A18" w:rsidP="00B77A18">
      <w:pPr>
        <w:pStyle w:val="Prrafodelista"/>
        <w:numPr>
          <w:ilvl w:val="0"/>
          <w:numId w:val="3"/>
        </w:numPr>
        <w:rPr>
          <w:b w:val="0"/>
          <w:bCs/>
          <w:color w:val="3B3838" w:themeColor="background2" w:themeShade="40"/>
        </w:rPr>
      </w:pPr>
      <w:r w:rsidRPr="00B77A18">
        <w:rPr>
          <w:b w:val="0"/>
          <w:bCs/>
          <w:color w:val="3B3838" w:themeColor="background2" w:themeShade="40"/>
        </w:rPr>
        <w:t>Familiarizar al alumno con las nociones de Proceso y Thread.</w:t>
      </w:r>
    </w:p>
    <w:p w14:paraId="1447A410" w14:textId="77777777" w:rsidR="0083727A" w:rsidRDefault="0083727A">
      <w:pPr>
        <w:spacing w:after="200"/>
        <w:rPr>
          <w:b w:val="0"/>
          <w:bCs/>
          <w:color w:val="3B3838" w:themeColor="background2" w:themeShade="40"/>
        </w:rPr>
      </w:pPr>
      <w:r>
        <w:rPr>
          <w:b w:val="0"/>
          <w:bCs/>
          <w:color w:val="3B3838" w:themeColor="background2" w:themeShade="40"/>
        </w:rPr>
        <w:br w:type="page"/>
      </w:r>
    </w:p>
    <w:p w14:paraId="1B6DC591" w14:textId="77777777" w:rsidR="00B77A18" w:rsidRPr="0083727A" w:rsidRDefault="0083727A" w:rsidP="008B0A34">
      <w:pPr>
        <w:spacing w:after="240"/>
        <w:rPr>
          <w:noProof/>
          <w:color w:val="3B3838" w:themeColor="background2" w:themeShade="40"/>
        </w:rPr>
      </w:pPr>
      <w:r w:rsidRPr="0083727A">
        <w:rPr>
          <w:noProof/>
          <w:color w:val="3B3838" w:themeColor="background2" w:themeShade="40"/>
        </w:rPr>
        <w:lastRenderedPageBreak/>
        <w:t>Ejercicio 1 – Shell y Terminal</w:t>
      </w:r>
    </w:p>
    <w:p w14:paraId="5D4117A7" w14:textId="77777777" w:rsidR="0083727A" w:rsidRPr="00F014AE" w:rsidRDefault="0083727A" w:rsidP="0083727A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Realice un script de shell tal que realice las siguientes tareas:</w:t>
      </w:r>
    </w:p>
    <w:p w14:paraId="2535428D" w14:textId="77777777" w:rsidR="005D0D2E" w:rsidRPr="00F014AE" w:rsidRDefault="0083727A" w:rsidP="0083727A">
      <w:pPr>
        <w:pStyle w:val="Prrafodelista"/>
        <w:numPr>
          <w:ilvl w:val="0"/>
          <w:numId w:val="5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Debe recibir por parámetro una palabra y debe crear un directorio con dicho</w:t>
      </w:r>
      <w:r w:rsidR="005D0D2E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nombre en tu home de usuario.</w:t>
      </w:r>
    </w:p>
    <w:p w14:paraId="0746EFBF" w14:textId="77777777" w:rsidR="005D0D2E" w:rsidRPr="00F014AE" w:rsidRDefault="0083727A" w:rsidP="0083727A">
      <w:pPr>
        <w:pStyle w:val="Prrafodelista"/>
        <w:numPr>
          <w:ilvl w:val="0"/>
          <w:numId w:val="5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Dentro de ese directorio debe crear un archivo .txt</w:t>
      </w:r>
    </w:p>
    <w:p w14:paraId="476821AB" w14:textId="77777777" w:rsidR="005D0D2E" w:rsidRPr="00F014AE" w:rsidRDefault="0083727A" w:rsidP="0083727A">
      <w:pPr>
        <w:pStyle w:val="Prrafodelista"/>
        <w:numPr>
          <w:ilvl w:val="0"/>
          <w:numId w:val="5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Debe agregar al archivo anterior el listado de todos los archivos de la computadora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que terminan con la extensión .txt, y además de los nombres de los archivos se</w:t>
      </w:r>
      <w:r w:rsidR="005D0D2E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t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ienen que ver los permisos de los mismos.</w:t>
      </w:r>
    </w:p>
    <w:p w14:paraId="00E06834" w14:textId="77777777" w:rsidR="005D0D2E" w:rsidRPr="00F014AE" w:rsidRDefault="0083727A" w:rsidP="0083727A">
      <w:pPr>
        <w:pStyle w:val="Prrafodelista"/>
        <w:numPr>
          <w:ilvl w:val="0"/>
          <w:numId w:val="5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Al final del archivo y del listado debe agregar la fecha y la hora del sistema</w:t>
      </w:r>
    </w:p>
    <w:p w14:paraId="3C0A4684" w14:textId="77777777" w:rsidR="0083727A" w:rsidRPr="00F014AE" w:rsidRDefault="0083727A" w:rsidP="0083727A">
      <w:pPr>
        <w:pStyle w:val="Prrafodelista"/>
        <w:numPr>
          <w:ilvl w:val="0"/>
          <w:numId w:val="5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Cuando el script termine debe mostrar por pantalla el contenido del archivo.</w:t>
      </w:r>
    </w:p>
    <w:p w14:paraId="7140158F" w14:textId="77777777" w:rsidR="0083727A" w:rsidRPr="00F014AE" w:rsidRDefault="0083727A" w:rsidP="0083727A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Puede usar los siguientes operadores y comandos:</w:t>
      </w:r>
    </w:p>
    <w:p w14:paraId="428811ED" w14:textId="77777777" w:rsidR="0083727A" w:rsidRPr="00F014AE" w:rsidRDefault="0083727A" w:rsidP="005D0D2E">
      <w:pPr>
        <w:pStyle w:val="Prrafodelista"/>
        <w:numPr>
          <w:ilvl w:val="0"/>
          <w:numId w:val="4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pipe | ,</w:t>
      </w:r>
      <w:r w:rsidR="005D0D2E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r</w:t>
      </w: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edirección &gt; ,</w:t>
      </w:r>
      <w:r w:rsidR="005D0D2E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</w:t>
      </w: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redirección concatenando &gt;&gt;</w:t>
      </w:r>
      <w:r w:rsidR="005D0D2E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, </w:t>
      </w: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grep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, </w:t>
      </w: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ls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y </w:t>
      </w: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cat</w:t>
      </w:r>
    </w:p>
    <w:p w14:paraId="7924780D" w14:textId="77777777" w:rsidR="00506465" w:rsidRPr="00F014AE" w:rsidRDefault="00506465" w:rsidP="0050646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</w:p>
    <w:p w14:paraId="071E8B74" w14:textId="77777777" w:rsidR="00506465" w:rsidRPr="00F014AE" w:rsidRDefault="00506465" w:rsidP="00506465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  <w:t>Resolucion:</w:t>
      </w:r>
    </w:p>
    <w:p w14:paraId="39D89704" w14:textId="77777777" w:rsidR="00807F26" w:rsidRDefault="00807F26" w:rsidP="00807F26">
      <w:pPr>
        <w:jc w:val="center"/>
        <w:rPr>
          <w:b w:val="0"/>
          <w:bCs/>
          <w:noProof/>
          <w:color w:val="3B3838" w:themeColor="background2" w:themeShade="40"/>
        </w:rPr>
      </w:pPr>
      <w:r w:rsidRPr="00807F26">
        <w:rPr>
          <w:b w:val="0"/>
          <w:bCs/>
          <w:noProof/>
          <w:color w:val="3B3838" w:themeColor="background2" w:themeShade="40"/>
        </w:rPr>
        <w:drawing>
          <wp:inline distT="0" distB="0" distL="0" distR="0" wp14:anchorId="02B0A592" wp14:editId="4DCC7C86">
            <wp:extent cx="6205633" cy="3331028"/>
            <wp:effectExtent l="0" t="0" r="508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6442" cy="33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3EEF" w14:textId="77777777" w:rsidR="00807F26" w:rsidRDefault="00807F26" w:rsidP="00807F26">
      <w:pPr>
        <w:spacing w:after="200"/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 w:rsidRPr="00807F26">
        <w:rPr>
          <w:b w:val="0"/>
          <w:bCs/>
          <w:noProof/>
          <w:color w:val="3B3838" w:themeColor="background2" w:themeShade="40"/>
          <w:sz w:val="16"/>
          <w:szCs w:val="12"/>
        </w:rPr>
        <w:t>En esta implementacion se cumplen con los puntos citados en la consigna y adicionalmente se aplican dos verificaciones adicionales. En primer lugar se controla que el usaurio ingrese un solo parametro y en segundo lugar se verifica que el directorio no exista.</w:t>
      </w:r>
    </w:p>
    <w:p w14:paraId="67491F6D" w14:textId="77777777" w:rsidR="00807F26" w:rsidRPr="00807F26" w:rsidRDefault="00807F26" w:rsidP="00807F26">
      <w:pPr>
        <w:jc w:val="center"/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391739E" wp14:editId="5E0D51AF">
            <wp:extent cx="5453175" cy="27847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91" cy="280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992C" w14:textId="77777777" w:rsidR="00807F26" w:rsidRDefault="00807F26" w:rsidP="00807F26">
      <w:pPr>
        <w:spacing w:after="200"/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 w:rsidRPr="00807F26">
        <w:rPr>
          <w:b w:val="0"/>
          <w:bCs/>
          <w:noProof/>
          <w:color w:val="3B3838" w:themeColor="background2" w:themeShade="40"/>
          <w:sz w:val="16"/>
          <w:szCs w:val="12"/>
        </w:rPr>
        <w:t>Se evidencia la creacion del directorio (carpetaEj1) y generacion de archivo con la informacion solicitada en el enunciado (report.txt.)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>.</w:t>
      </w:r>
    </w:p>
    <w:p w14:paraId="04CC2180" w14:textId="77777777" w:rsidR="00807F26" w:rsidRPr="00807F26" w:rsidRDefault="00807F26" w:rsidP="00654E33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>
        <w:rPr>
          <w:noProof/>
        </w:rPr>
        <w:drawing>
          <wp:inline distT="0" distB="0" distL="0" distR="0" wp14:anchorId="12B26C7A" wp14:editId="61F8352C">
            <wp:extent cx="4136663" cy="4701217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99" cy="47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F05C" w14:textId="77777777" w:rsidR="00807F26" w:rsidRDefault="00807F26" w:rsidP="00654E33">
      <w:pPr>
        <w:spacing w:after="200"/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 w:rsidRPr="00654E33">
        <w:rPr>
          <w:b w:val="0"/>
          <w:bCs/>
          <w:noProof/>
          <w:color w:val="3B3838" w:themeColor="background2" w:themeShade="40"/>
          <w:sz w:val="16"/>
          <w:szCs w:val="12"/>
        </w:rPr>
        <w:t>Reporte final, en el mismo se envidencia</w:t>
      </w:r>
      <w:r w:rsidR="00654E33" w:rsidRPr="00654E33">
        <w:rPr>
          <w:b w:val="0"/>
          <w:bCs/>
          <w:noProof/>
          <w:color w:val="3B3838" w:themeColor="background2" w:themeShade="40"/>
          <w:sz w:val="16"/>
          <w:szCs w:val="12"/>
        </w:rPr>
        <w:t xml:space="preserve"> que liste los archivos .txt en el sistema e imprime al final del archivo la fecha en la cual se genero el informe.</w:t>
      </w:r>
    </w:p>
    <w:p w14:paraId="4B6AD07D" w14:textId="77777777" w:rsidR="00654E33" w:rsidRPr="00654E33" w:rsidRDefault="00654E33" w:rsidP="00654E33">
      <w:pPr>
        <w:spacing w:after="200"/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654E33">
        <w:rPr>
          <w:b w:val="0"/>
          <w:bCs/>
          <w:noProof/>
          <w:color w:val="3B3838" w:themeColor="background2" w:themeShade="40"/>
          <w:sz w:val="24"/>
          <w:szCs w:val="20"/>
        </w:rPr>
        <w:t>Quedo pendiente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de este ejercicio,</w:t>
      </w:r>
      <w:r w:rsidRPr="00654E33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listar los permisos de los archivos </w:t>
      </w:r>
      <w:r w:rsidRPr="00AF6444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.txt</w:t>
      </w:r>
      <w:r w:rsidR="00AF6444">
        <w:rPr>
          <w:b w:val="0"/>
          <w:bCs/>
          <w:noProof/>
          <w:color w:val="3B3838" w:themeColor="background2" w:themeShade="40"/>
          <w:sz w:val="24"/>
          <w:szCs w:val="20"/>
        </w:rPr>
        <w:t>.</w:t>
      </w:r>
    </w:p>
    <w:p w14:paraId="5BCD27CC" w14:textId="77777777" w:rsidR="00654E33" w:rsidRDefault="00654E33">
      <w:pPr>
        <w:spacing w:after="200"/>
        <w:rPr>
          <w:noProof/>
          <w:color w:val="3B3838" w:themeColor="background2" w:themeShade="40"/>
        </w:rPr>
      </w:pPr>
    </w:p>
    <w:p w14:paraId="687C9586" w14:textId="77777777" w:rsidR="00807F26" w:rsidRDefault="00807F26">
      <w:pPr>
        <w:spacing w:after="200"/>
        <w:rPr>
          <w:noProof/>
          <w:color w:val="3B3838" w:themeColor="background2" w:themeShade="40"/>
        </w:rPr>
      </w:pPr>
      <w:r>
        <w:rPr>
          <w:noProof/>
          <w:color w:val="3B3838" w:themeColor="background2" w:themeShade="40"/>
        </w:rPr>
        <w:br w:type="page"/>
      </w:r>
    </w:p>
    <w:p w14:paraId="0E811C69" w14:textId="77777777" w:rsidR="008B0A34" w:rsidRPr="0083727A" w:rsidRDefault="008B0A34" w:rsidP="008B0A34">
      <w:pPr>
        <w:spacing w:after="240"/>
        <w:rPr>
          <w:noProof/>
          <w:color w:val="3B3838" w:themeColor="background2" w:themeShade="40"/>
        </w:rPr>
      </w:pPr>
      <w:r w:rsidRPr="0083727A">
        <w:rPr>
          <w:noProof/>
          <w:color w:val="3B3838" w:themeColor="background2" w:themeShade="40"/>
        </w:rPr>
        <w:lastRenderedPageBreak/>
        <w:t xml:space="preserve">Ejercicio </w:t>
      </w:r>
      <w:r>
        <w:rPr>
          <w:noProof/>
          <w:color w:val="3B3838" w:themeColor="background2" w:themeShade="40"/>
        </w:rPr>
        <w:t>2</w:t>
      </w:r>
      <w:r w:rsidRPr="0083727A">
        <w:rPr>
          <w:noProof/>
          <w:color w:val="3B3838" w:themeColor="background2" w:themeShade="40"/>
        </w:rPr>
        <w:t xml:space="preserve"> – </w:t>
      </w:r>
      <w:r w:rsidRPr="008B0A34">
        <w:rPr>
          <w:noProof/>
          <w:color w:val="3B3838" w:themeColor="background2" w:themeShade="40"/>
        </w:rPr>
        <w:t>Estados de un Proceso</w:t>
      </w:r>
    </w:p>
    <w:p w14:paraId="0A2B9CBF" w14:textId="77777777" w:rsidR="008B0A34" w:rsidRPr="00F014AE" w:rsidRDefault="008B0A34" w:rsidP="008B0A34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En esta parte vamos a aplicar nuestros conocimientos de procesos y sus estados.</w:t>
      </w:r>
    </w:p>
    <w:p w14:paraId="4629127E" w14:textId="77777777" w:rsidR="008B0A34" w:rsidRPr="00F014AE" w:rsidRDefault="008B0A34" w:rsidP="008B0A34">
      <w:pPr>
        <w:pStyle w:val="Prrafodelista"/>
        <w:numPr>
          <w:ilvl w:val="0"/>
          <w:numId w:val="4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Realizar un programa en C compuesto de instrucciones que realizan cálculos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(operaciones aritméticas) y operaciones de I/O (leer un input del usuario). Compilar, ejecutar su programa y visualizar los estados por los que pasa. Puede usar la herramienta htop.</w:t>
      </w:r>
    </w:p>
    <w:p w14:paraId="30B75413" w14:textId="77777777" w:rsidR="008B0A34" w:rsidRPr="00F014AE" w:rsidRDefault="008B0A34" w:rsidP="008B0A34">
      <w:pPr>
        <w:pStyle w:val="Prrafodelista"/>
        <w:numPr>
          <w:ilvl w:val="0"/>
          <w:numId w:val="4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Ejecutar su programa y demostrar mediante capturas de pantalla del programa htop que</w:t>
      </w: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su programa efectivamente cambia de estados.</w:t>
      </w:r>
    </w:p>
    <w:p w14:paraId="042130C0" w14:textId="77777777" w:rsidR="008B0A34" w:rsidRPr="00F014AE" w:rsidRDefault="008B0A34" w:rsidP="008B0A34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</w:p>
    <w:p w14:paraId="0857F30C" w14:textId="77777777" w:rsidR="00506465" w:rsidRPr="00F014AE" w:rsidRDefault="008B0A34" w:rsidP="00506465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  <w:t>Resolucion:</w:t>
      </w:r>
    </w:p>
    <w:p w14:paraId="3113B6CD" w14:textId="77777777" w:rsidR="008B0A34" w:rsidRPr="00F014AE" w:rsidRDefault="008B0A34" w:rsidP="0050646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Se genero un programa en C que solicita al usuario dos valores, con los cuales realiza la suma del primer valor de forma consecutiva segun la cantidad de repeticiones ingresadas como segundo parametro.</w:t>
      </w:r>
    </w:p>
    <w:p w14:paraId="5C58AD17" w14:textId="77777777" w:rsidR="008B0A34" w:rsidRPr="00F014AE" w:rsidRDefault="008B0A34" w:rsidP="0050646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>El programa recien mencionado cuenta con dos interrupciones (I/O).</w:t>
      </w:r>
    </w:p>
    <w:p w14:paraId="50F5244B" w14:textId="77777777" w:rsidR="008B0A34" w:rsidRDefault="008B0A34" w:rsidP="008B0A34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471B4BA8" wp14:editId="7D323D7A">
            <wp:extent cx="5645150" cy="348644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28" cy="348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4263" w14:textId="77777777" w:rsidR="008B0A34" w:rsidRDefault="008B0A34" w:rsidP="008B0A34">
      <w:pPr>
        <w:jc w:val="center"/>
        <w:rPr>
          <w:b w:val="0"/>
          <w:bCs/>
          <w:noProof/>
          <w:color w:val="3B3838" w:themeColor="background2" w:themeShade="40"/>
        </w:rPr>
      </w:pPr>
    </w:p>
    <w:p w14:paraId="71C5B471" w14:textId="77777777" w:rsidR="005B4F73" w:rsidRPr="00F014AE" w:rsidRDefault="00224245" w:rsidP="0022424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A continuacion se puede apreciar el paso a paso </w:t>
      </w:r>
      <w:r w:rsidR="005B4F73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durante la ejecicion del programa (terminal derecha) y el seguimiento de estados del programa </w:t>
      </w:r>
      <w:r w:rsidR="005B4F73" w:rsidRPr="00F014AE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ej2</w:t>
      </w:r>
      <w:r w:rsidR="005B4F73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(</w:t>
      </w:r>
      <w:r w:rsidR="005B4F73" w:rsidRPr="00F014AE">
        <w:rPr>
          <w:b w:val="0"/>
          <w:bCs/>
          <w:noProof/>
          <w:color w:val="CC6600"/>
          <w:sz w:val="24"/>
          <w:szCs w:val="20"/>
        </w:rPr>
        <w:t>resaltado color naranja</w:t>
      </w:r>
      <w:r w:rsidR="005B4F73" w:rsidRPr="00F014AE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) mediante el programa </w:t>
      </w:r>
      <w:r w:rsidR="005B4F73" w:rsidRPr="00F014AE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 xml:space="preserve">htop </w:t>
      </w:r>
      <w:r w:rsidR="005B4F73" w:rsidRPr="00F014AE">
        <w:rPr>
          <w:b w:val="0"/>
          <w:bCs/>
          <w:noProof/>
          <w:color w:val="3B3838" w:themeColor="background2" w:themeShade="40"/>
          <w:sz w:val="24"/>
          <w:szCs w:val="20"/>
        </w:rPr>
        <w:t>(terminal izquierda).</w:t>
      </w:r>
    </w:p>
    <w:p w14:paraId="48A84325" w14:textId="77777777" w:rsidR="005B4F73" w:rsidRDefault="005B4F73" w:rsidP="005B4F73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D5C2C" wp14:editId="7D75B85B">
                <wp:simplePos x="0" y="0"/>
                <wp:positionH relativeFrom="column">
                  <wp:posOffset>283210</wp:posOffset>
                </wp:positionH>
                <wp:positionV relativeFrom="paragraph">
                  <wp:posOffset>1233170</wp:posOffset>
                </wp:positionV>
                <wp:extent cx="2875548" cy="72000"/>
                <wp:effectExtent l="0" t="0" r="2032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548" cy="7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57CEE" id="Rectángulo 20" o:spid="_x0000_s1026" style="position:absolute;margin-left:22.3pt;margin-top:97.1pt;width:226.4pt;height: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" filled="f" strokecolor="red" strokeweight=".5pt"/>
            </w:pict>
          </mc:Fallback>
        </mc:AlternateContent>
      </w:r>
      <w:r>
        <w:rPr>
          <w:noProof/>
        </w:rPr>
        <w:drawing>
          <wp:inline distT="0" distB="0" distL="0" distR="0" wp14:anchorId="282E79FD" wp14:editId="1A0AAD5D">
            <wp:extent cx="5939409" cy="2376000"/>
            <wp:effectExtent l="0" t="0" r="444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09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B216" w14:textId="77777777" w:rsidR="005B4F73" w:rsidRPr="00F014AE" w:rsidRDefault="005B4F73" w:rsidP="005B4F73">
      <w:pPr>
        <w:jc w:val="center"/>
        <w:rPr>
          <w:b w:val="0"/>
          <w:bCs/>
          <w:noProof/>
          <w:color w:val="3B3838" w:themeColor="background2" w:themeShade="40"/>
          <w:sz w:val="10"/>
          <w:szCs w:val="6"/>
        </w:rPr>
      </w:pPr>
      <w:r w:rsidRPr="00F014AE">
        <w:rPr>
          <w:b w:val="0"/>
          <w:bCs/>
          <w:noProof/>
          <w:color w:val="3B3838" w:themeColor="background2" w:themeShade="40"/>
          <w:sz w:val="16"/>
          <w:szCs w:val="12"/>
        </w:rPr>
        <w:t>Previo a la ejecucion del programa ej2, nos centramos en el proceso bash (PID 9297).</w:t>
      </w:r>
    </w:p>
    <w:p w14:paraId="6CD0F96A" w14:textId="77777777" w:rsidR="005B4F73" w:rsidRPr="005B4F73" w:rsidRDefault="005B4F73" w:rsidP="005B4F73">
      <w:pPr>
        <w:rPr>
          <w:b w:val="0"/>
          <w:bCs/>
          <w:noProof/>
          <w:color w:val="3B3838" w:themeColor="background2" w:themeShade="40"/>
          <w:sz w:val="8"/>
          <w:szCs w:val="4"/>
        </w:rPr>
      </w:pPr>
    </w:p>
    <w:p w14:paraId="27FD486D" w14:textId="77777777" w:rsidR="005B4F73" w:rsidRDefault="005B4F73" w:rsidP="005B4F73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98315" wp14:editId="50167C3E">
                <wp:simplePos x="0" y="0"/>
                <wp:positionH relativeFrom="column">
                  <wp:posOffset>283845</wp:posOffset>
                </wp:positionH>
                <wp:positionV relativeFrom="paragraph">
                  <wp:posOffset>1240790</wp:posOffset>
                </wp:positionV>
                <wp:extent cx="2875548" cy="129600"/>
                <wp:effectExtent l="0" t="0" r="20320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548" cy="12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C912A" id="Rectángulo 19" o:spid="_x0000_s1026" style="position:absolute;margin-left:22.35pt;margin-top:97.7pt;width:226.4pt;height:1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" filled="f" strokecolor="red" strokeweight=".5pt"/>
            </w:pict>
          </mc:Fallback>
        </mc:AlternateContent>
      </w:r>
      <w:r>
        <w:rPr>
          <w:noProof/>
        </w:rPr>
        <w:drawing>
          <wp:inline distT="0" distB="0" distL="0" distR="0" wp14:anchorId="09A93889" wp14:editId="3BEA835C">
            <wp:extent cx="5939408" cy="2376000"/>
            <wp:effectExtent l="0" t="0" r="444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08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4D3F" w14:textId="77777777" w:rsidR="005B4F73" w:rsidRPr="00F014AE" w:rsidRDefault="005B4F73" w:rsidP="005B4F73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 w:rsidRPr="00F014AE">
        <w:rPr>
          <w:b w:val="0"/>
          <w:bCs/>
          <w:noProof/>
          <w:color w:val="3B3838" w:themeColor="background2" w:themeShade="40"/>
          <w:sz w:val="16"/>
          <w:szCs w:val="12"/>
        </w:rPr>
        <w:t xml:space="preserve">Al ejecutar el programa ej2, solicita el ingreso de valores por parte del usuario con lo cual el proceso se encuentra en estado S (Sleeping). </w:t>
      </w:r>
    </w:p>
    <w:p w14:paraId="643046F2" w14:textId="77777777" w:rsidR="005B4F73" w:rsidRPr="00F014AE" w:rsidRDefault="005B4F73" w:rsidP="005B4F73">
      <w:pPr>
        <w:jc w:val="center"/>
        <w:rPr>
          <w:b w:val="0"/>
          <w:bCs/>
          <w:noProof/>
          <w:color w:val="3B3838" w:themeColor="background2" w:themeShade="40"/>
          <w:sz w:val="10"/>
          <w:szCs w:val="6"/>
        </w:rPr>
      </w:pPr>
      <w:r w:rsidRPr="00F014AE">
        <w:rPr>
          <w:b w:val="0"/>
          <w:bCs/>
          <w:noProof/>
          <w:color w:val="3B3838" w:themeColor="background2" w:themeShade="40"/>
          <w:sz w:val="16"/>
          <w:szCs w:val="12"/>
        </w:rPr>
        <w:t>Es imperceptible el cambio de estado R (Running) a</w:t>
      </w:r>
      <w:r w:rsidR="00F014AE" w:rsidRPr="00F014AE">
        <w:rPr>
          <w:b w:val="0"/>
          <w:bCs/>
          <w:noProof/>
          <w:color w:val="3B3838" w:themeColor="background2" w:themeShade="40"/>
          <w:sz w:val="16"/>
          <w:szCs w:val="12"/>
        </w:rPr>
        <w:t xml:space="preserve"> S, al momento de lanzar el programa.</w:t>
      </w:r>
    </w:p>
    <w:p w14:paraId="2B1EA2AF" w14:textId="77777777" w:rsidR="005B4F73" w:rsidRPr="005B4F73" w:rsidRDefault="005B4F73" w:rsidP="005B4F73">
      <w:pPr>
        <w:jc w:val="center"/>
        <w:rPr>
          <w:b w:val="0"/>
          <w:bCs/>
          <w:noProof/>
          <w:color w:val="3B3838" w:themeColor="background2" w:themeShade="40"/>
          <w:sz w:val="8"/>
          <w:szCs w:val="4"/>
        </w:rPr>
      </w:pPr>
    </w:p>
    <w:p w14:paraId="5153D536" w14:textId="77777777" w:rsidR="005B4F73" w:rsidRDefault="005B4F73" w:rsidP="005B4F73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2EBE44FA" wp14:editId="5468FB84">
            <wp:extent cx="5939408" cy="2376000"/>
            <wp:effectExtent l="0" t="0" r="4445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08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6F4" w14:textId="77777777" w:rsidR="00F014AE" w:rsidRPr="00F014AE" w:rsidRDefault="00F014AE" w:rsidP="00F014AE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 w:rsidRPr="00F014AE">
        <w:rPr>
          <w:b w:val="0"/>
          <w:bCs/>
          <w:noProof/>
          <w:color w:val="3B3838" w:themeColor="background2" w:themeShade="40"/>
          <w:sz w:val="16"/>
          <w:szCs w:val="12"/>
        </w:rPr>
        <w:t xml:space="preserve">Al finalizar la ejecucion del programa ej2, se elimina el subproceso de Bash. </w:t>
      </w:r>
    </w:p>
    <w:p w14:paraId="383F9C6B" w14:textId="77777777" w:rsidR="005B4F73" w:rsidRPr="00F8302D" w:rsidRDefault="005B4F73" w:rsidP="005B4F73">
      <w:pPr>
        <w:rPr>
          <w:b w:val="0"/>
          <w:bCs/>
          <w:noProof/>
          <w:color w:val="3B3838" w:themeColor="background2" w:themeShade="40"/>
          <w:sz w:val="22"/>
          <w:szCs w:val="18"/>
        </w:rPr>
      </w:pPr>
    </w:p>
    <w:p w14:paraId="7B607D2C" w14:textId="77777777" w:rsidR="007246D4" w:rsidRDefault="005B4F73" w:rsidP="005B4F73">
      <w:pPr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t xml:space="preserve">En resumen, </w:t>
      </w:r>
      <w:r w:rsidR="0023150C">
        <w:rPr>
          <w:b w:val="0"/>
          <w:bCs/>
          <w:noProof/>
          <w:color w:val="3B3838" w:themeColor="background2" w:themeShade="40"/>
        </w:rPr>
        <w:t xml:space="preserve">es imperceptible el cambio de estado </w:t>
      </w:r>
      <w:r w:rsidR="0023150C" w:rsidRPr="0023150C">
        <w:rPr>
          <w:b w:val="0"/>
          <w:bCs/>
          <w:i/>
          <w:iCs/>
          <w:noProof/>
          <w:color w:val="3B3838" w:themeColor="background2" w:themeShade="40"/>
        </w:rPr>
        <w:t>R</w:t>
      </w:r>
      <w:r w:rsidR="0023150C">
        <w:rPr>
          <w:b w:val="0"/>
          <w:bCs/>
          <w:noProof/>
          <w:color w:val="3B3838" w:themeColor="background2" w:themeShade="40"/>
        </w:rPr>
        <w:t xml:space="preserve"> (Running) a</w:t>
      </w:r>
      <w:r w:rsidR="0023150C" w:rsidRPr="0023150C">
        <w:rPr>
          <w:b w:val="0"/>
          <w:bCs/>
          <w:i/>
          <w:iCs/>
          <w:noProof/>
          <w:color w:val="3B3838" w:themeColor="background2" w:themeShade="40"/>
        </w:rPr>
        <w:t xml:space="preserve"> S</w:t>
      </w:r>
      <w:r w:rsidR="0023150C">
        <w:rPr>
          <w:b w:val="0"/>
          <w:bCs/>
          <w:noProof/>
          <w:color w:val="3B3838" w:themeColor="background2" w:themeShade="40"/>
        </w:rPr>
        <w:t xml:space="preserve"> (Sleeping) al momento de lanzar el programa, pero si se observa claramente que al momento de solicitar un imput por parte del usuario se cambia al estado </w:t>
      </w:r>
      <w:r w:rsidR="0023150C" w:rsidRPr="0023150C">
        <w:rPr>
          <w:b w:val="0"/>
          <w:bCs/>
          <w:i/>
          <w:iCs/>
          <w:noProof/>
          <w:color w:val="3B3838" w:themeColor="background2" w:themeShade="40"/>
        </w:rPr>
        <w:t>S</w:t>
      </w:r>
      <w:r w:rsidR="0023150C">
        <w:rPr>
          <w:b w:val="0"/>
          <w:bCs/>
          <w:noProof/>
          <w:color w:val="3B3838" w:themeColor="background2" w:themeShade="40"/>
        </w:rPr>
        <w:t>.</w:t>
      </w:r>
    </w:p>
    <w:p w14:paraId="3FAF0C0D" w14:textId="77777777" w:rsidR="007246D4" w:rsidRDefault="007246D4">
      <w:pPr>
        <w:spacing w:after="200"/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br w:type="page"/>
      </w:r>
    </w:p>
    <w:p w14:paraId="396E2D5C" w14:textId="77777777" w:rsidR="007246D4" w:rsidRPr="0083727A" w:rsidRDefault="007246D4" w:rsidP="007246D4">
      <w:pPr>
        <w:spacing w:after="240"/>
        <w:rPr>
          <w:noProof/>
          <w:color w:val="3B3838" w:themeColor="background2" w:themeShade="40"/>
        </w:rPr>
      </w:pPr>
      <w:r w:rsidRPr="0083727A">
        <w:rPr>
          <w:noProof/>
          <w:color w:val="3B3838" w:themeColor="background2" w:themeShade="40"/>
        </w:rPr>
        <w:lastRenderedPageBreak/>
        <w:t xml:space="preserve">Ejercicio </w:t>
      </w:r>
      <w:r>
        <w:rPr>
          <w:noProof/>
          <w:color w:val="3B3838" w:themeColor="background2" w:themeShade="40"/>
        </w:rPr>
        <w:t>3</w:t>
      </w:r>
      <w:r w:rsidRPr="0083727A">
        <w:rPr>
          <w:noProof/>
          <w:color w:val="3B3838" w:themeColor="background2" w:themeShade="40"/>
        </w:rPr>
        <w:t xml:space="preserve"> – </w:t>
      </w:r>
      <w:r w:rsidRPr="007246D4">
        <w:rPr>
          <w:noProof/>
          <w:color w:val="3B3838" w:themeColor="background2" w:themeShade="40"/>
        </w:rPr>
        <w:t>Procesos y Fork</w:t>
      </w:r>
    </w:p>
    <w:p w14:paraId="52CEE5B5" w14:textId="77777777" w:rsidR="007246D4" w:rsidRPr="007246D4" w:rsidRDefault="007246D4" w:rsidP="007246D4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7246D4">
        <w:rPr>
          <w:b w:val="0"/>
          <w:bCs/>
          <w:noProof/>
          <w:color w:val="3B3838" w:themeColor="background2" w:themeShade="40"/>
          <w:sz w:val="24"/>
          <w:szCs w:val="20"/>
        </w:rPr>
        <w:t>Fork es la llamada al sistema que permite crear nuevos procesos.</w:t>
      </w:r>
    </w:p>
    <w:p w14:paraId="664F2EF0" w14:textId="77777777" w:rsidR="007246D4" w:rsidRPr="007246D4" w:rsidRDefault="007246D4" w:rsidP="007246D4">
      <w:pPr>
        <w:pStyle w:val="Prrafodelista"/>
        <w:numPr>
          <w:ilvl w:val="0"/>
          <w:numId w:val="6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7246D4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Compilar, ejecutar el siguiente programa. Describir y justificar el output. Dibujar el árbol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</w:t>
      </w:r>
      <w:r w:rsidRPr="007246D4">
        <w:rPr>
          <w:b w:val="0"/>
          <w:bCs/>
          <w:noProof/>
          <w:color w:val="3B3838" w:themeColor="background2" w:themeShade="40"/>
          <w:sz w:val="24"/>
          <w:szCs w:val="20"/>
        </w:rPr>
        <w:t>de proceso padre-hijo que se van generando para n=3.</w:t>
      </w:r>
    </w:p>
    <w:p w14:paraId="06C89365" w14:textId="77777777" w:rsidR="007246D4" w:rsidRPr="007246D4" w:rsidRDefault="007246D4" w:rsidP="007246D4">
      <w:pPr>
        <w:jc w:val="center"/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7246D4">
        <w:rPr>
          <w:noProof/>
        </w:rPr>
        <w:drawing>
          <wp:inline distT="0" distB="0" distL="0" distR="0" wp14:anchorId="5A85E8D8" wp14:editId="5E4283E7">
            <wp:extent cx="4377266" cy="1566484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2358" cy="15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3E0" w14:textId="77777777" w:rsidR="007246D4" w:rsidRPr="00F014AE" w:rsidRDefault="007246D4" w:rsidP="007246D4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</w:p>
    <w:p w14:paraId="2991FC55" w14:textId="77777777" w:rsidR="007246D4" w:rsidRPr="00F014AE" w:rsidRDefault="007246D4" w:rsidP="007246D4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  <w:t>Resolucion:</w:t>
      </w:r>
    </w:p>
    <w:p w14:paraId="608A0831" w14:textId="77777777" w:rsidR="005B4F73" w:rsidRDefault="007246D4" w:rsidP="005B4F73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Al momento de ejecutar el programa </w:t>
      </w:r>
      <w:r w:rsidR="00BE2BA2">
        <w:rPr>
          <w:b w:val="0"/>
          <w:bCs/>
          <w:noProof/>
          <w:color w:val="3B3838" w:themeColor="background2" w:themeShade="40"/>
          <w:sz w:val="24"/>
          <w:szCs w:val="20"/>
        </w:rPr>
        <w:t>imprimio en pantalla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12 veces </w:t>
      </w:r>
      <w:r w:rsidRPr="00BE2BA2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“Soy un proceso!”</w:t>
      </w:r>
      <w:r w:rsidRPr="00BE2BA2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, 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me </w:t>
      </w:r>
      <w:r w:rsidR="00D40FB0">
        <w:rPr>
          <w:b w:val="0"/>
          <w:bCs/>
          <w:noProof/>
          <w:color w:val="3B3838" w:themeColor="background2" w:themeShade="40"/>
          <w:sz w:val="24"/>
          <w:szCs w:val="20"/>
        </w:rPr>
        <w:t>fue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imposible detectar</w:t>
      </w:r>
      <w:r w:rsidR="00BE2BA2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en que proceso se originaba el mensaje</w:t>
      </w:r>
      <w:r w:rsidR="00D40FB0">
        <w:rPr>
          <w:b w:val="0"/>
          <w:bCs/>
          <w:noProof/>
          <w:color w:val="3B3838" w:themeColor="background2" w:themeShade="40"/>
          <w:sz w:val="24"/>
          <w:szCs w:val="20"/>
        </w:rPr>
        <w:t>. Teniendo presente el problema recien mencionado</w:t>
      </w:r>
      <w:r w:rsidR="00BE2BA2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, modifique </w:t>
      </w:r>
      <w:r w:rsidR="00D40FB0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el mensaje </w:t>
      </w:r>
      <w:r w:rsidR="00BE2BA2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para que me indique el </w:t>
      </w:r>
      <w:r w:rsidR="00D40FB0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ID del proceso padre, </w:t>
      </w:r>
      <w:r w:rsidR="00BE2BA2">
        <w:rPr>
          <w:b w:val="0"/>
          <w:bCs/>
          <w:noProof/>
          <w:color w:val="3B3838" w:themeColor="background2" w:themeShade="40"/>
          <w:sz w:val="24"/>
          <w:szCs w:val="20"/>
        </w:rPr>
        <w:t>numero de ciclo y el proceso del cual se originaba</w:t>
      </w:r>
      <w:r w:rsidR="00D40FB0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el mensaje, se puede evidencia esto en las siguientes imágenes.</w:t>
      </w:r>
    </w:p>
    <w:p w14:paraId="2A692C4C" w14:textId="77777777" w:rsidR="00D40FB0" w:rsidRDefault="00D40FB0" w:rsidP="005B4F73">
      <w:pPr>
        <w:rPr>
          <w:b w:val="0"/>
          <w:bCs/>
          <w:noProof/>
          <w:color w:val="3B3838" w:themeColor="background2" w:themeShade="40"/>
          <w:sz w:val="24"/>
          <w:szCs w:val="20"/>
        </w:rPr>
      </w:pPr>
    </w:p>
    <w:p w14:paraId="1FD53A0D" w14:textId="77777777" w:rsidR="00D40FB0" w:rsidRDefault="00D40FB0" w:rsidP="005B4F73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noProof/>
        </w:rPr>
        <w:drawing>
          <wp:inline distT="0" distB="0" distL="0" distR="0" wp14:anchorId="38CB222A" wp14:editId="63EA78A7">
            <wp:extent cx="6371590" cy="21380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C16A" w14:textId="77777777" w:rsidR="00D40FB0" w:rsidRPr="00D40FB0" w:rsidRDefault="00D40FB0" w:rsidP="00D40FB0">
      <w:pPr>
        <w:jc w:val="center"/>
        <w:rPr>
          <w:b w:val="0"/>
          <w:bCs/>
          <w:noProof/>
          <w:color w:val="3B3838" w:themeColor="background2" w:themeShade="40"/>
          <w:sz w:val="16"/>
          <w:szCs w:val="16"/>
        </w:rPr>
      </w:pPr>
      <w:r>
        <w:rPr>
          <w:b w:val="0"/>
          <w:bCs/>
          <w:noProof/>
          <w:color w:val="3B3838" w:themeColor="background2" w:themeShade="40"/>
          <w:sz w:val="16"/>
          <w:szCs w:val="16"/>
        </w:rPr>
        <w:t xml:space="preserve">Programa con las modificaciones para identificar el proceso </w:t>
      </w:r>
      <w:r w:rsidRPr="00D40FB0">
        <w:rPr>
          <w:b w:val="0"/>
          <w:bCs/>
          <w:i/>
          <w:iCs/>
          <w:noProof/>
          <w:color w:val="3B3838" w:themeColor="background2" w:themeShade="40"/>
          <w:sz w:val="16"/>
          <w:szCs w:val="16"/>
        </w:rPr>
        <w:t>padre</w:t>
      </w:r>
      <w:r>
        <w:rPr>
          <w:b w:val="0"/>
          <w:bCs/>
          <w:noProof/>
          <w:color w:val="3B3838" w:themeColor="background2" w:themeShade="40"/>
          <w:sz w:val="16"/>
          <w:szCs w:val="16"/>
        </w:rPr>
        <w:t xml:space="preserve"> y el proceso que origina el mensaje.</w:t>
      </w:r>
    </w:p>
    <w:p w14:paraId="4DA8DE4B" w14:textId="77777777" w:rsidR="00D40FB0" w:rsidRPr="00D40FB0" w:rsidRDefault="00D40FB0" w:rsidP="00D40FB0">
      <w:pPr>
        <w:jc w:val="center"/>
        <w:rPr>
          <w:b w:val="0"/>
          <w:bCs/>
          <w:noProof/>
          <w:color w:val="3B3838" w:themeColor="background2" w:themeShade="40"/>
          <w:sz w:val="8"/>
          <w:szCs w:val="8"/>
        </w:rPr>
      </w:pPr>
    </w:p>
    <w:p w14:paraId="6264B477" w14:textId="77777777" w:rsidR="00D40FB0" w:rsidRDefault="00D40FB0" w:rsidP="005B4F73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noProof/>
        </w:rPr>
        <w:drawing>
          <wp:inline distT="0" distB="0" distL="0" distR="0" wp14:anchorId="35237EE0" wp14:editId="2DC739E8">
            <wp:extent cx="6371590" cy="1901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3589" w14:textId="77777777" w:rsidR="00D40FB0" w:rsidRPr="00D40FB0" w:rsidRDefault="00D40FB0" w:rsidP="00D40FB0">
      <w:pPr>
        <w:jc w:val="center"/>
        <w:rPr>
          <w:b w:val="0"/>
          <w:bCs/>
          <w:noProof/>
          <w:color w:val="3B3838" w:themeColor="background2" w:themeShade="40"/>
          <w:sz w:val="16"/>
          <w:szCs w:val="16"/>
        </w:rPr>
      </w:pPr>
      <w:r w:rsidRPr="00D40FB0">
        <w:rPr>
          <w:b w:val="0"/>
          <w:bCs/>
          <w:noProof/>
          <w:color w:val="3B3838" w:themeColor="background2" w:themeShade="40"/>
          <w:sz w:val="16"/>
          <w:szCs w:val="16"/>
        </w:rPr>
        <w:t>Salida en pantalla</w:t>
      </w:r>
    </w:p>
    <w:p w14:paraId="6E4EAFB8" w14:textId="77777777" w:rsidR="00D40FB0" w:rsidRDefault="00D40FB0" w:rsidP="005B4F73">
      <w:pPr>
        <w:rPr>
          <w:b w:val="0"/>
          <w:bCs/>
          <w:noProof/>
          <w:color w:val="3B3838" w:themeColor="background2" w:themeShade="40"/>
        </w:rPr>
      </w:pPr>
    </w:p>
    <w:p w14:paraId="5BB815B6" w14:textId="77777777" w:rsidR="00D40FB0" w:rsidRDefault="00D40FB0" w:rsidP="005B4F73">
      <w:pPr>
        <w:rPr>
          <w:b w:val="0"/>
          <w:bCs/>
          <w:noProof/>
          <w:color w:val="3B3838" w:themeColor="background2" w:themeShade="40"/>
        </w:rPr>
      </w:pPr>
    </w:p>
    <w:p w14:paraId="4025C84D" w14:textId="77777777" w:rsidR="00362FD5" w:rsidRDefault="00362FD5" w:rsidP="00362FD5">
      <w:pPr>
        <w:rPr>
          <w:b w:val="0"/>
          <w:bCs/>
          <w:noProof/>
          <w:color w:val="3B3838" w:themeColor="background2" w:themeShade="40"/>
        </w:rPr>
      </w:pPr>
    </w:p>
    <w:p w14:paraId="0481FC01" w14:textId="77777777" w:rsidR="00AF780C" w:rsidRDefault="00AF780C" w:rsidP="00362FD5">
      <w:pPr>
        <w:rPr>
          <w:b w:val="0"/>
          <w:bCs/>
          <w:noProof/>
          <w:color w:val="3B3838" w:themeColor="background2" w:themeShade="40"/>
        </w:rPr>
      </w:pPr>
      <w:r w:rsidRPr="00AF780C">
        <w:rPr>
          <w:b w:val="0"/>
          <w:bCs/>
          <w:noProof/>
          <w:color w:val="3B3838" w:themeColor="background2" w:themeShade="40"/>
        </w:rPr>
        <w:drawing>
          <wp:inline distT="0" distB="0" distL="0" distR="0" wp14:anchorId="4F054DA6" wp14:editId="1980C761">
            <wp:extent cx="6371590" cy="2110105"/>
            <wp:effectExtent l="19050" t="19050" r="10160" b="234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101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AD7787" w14:textId="77777777" w:rsidR="00AF780C" w:rsidRDefault="00AF780C" w:rsidP="00362FD5">
      <w:pPr>
        <w:rPr>
          <w:b w:val="0"/>
          <w:bCs/>
          <w:noProof/>
          <w:color w:val="3B3838" w:themeColor="background2" w:themeShade="40"/>
        </w:rPr>
      </w:pPr>
    </w:p>
    <w:p w14:paraId="5ECF1C41" w14:textId="77777777" w:rsidR="00AF780C" w:rsidRDefault="00AF780C" w:rsidP="00AF780C">
      <w:pPr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t>En este ejercicio pude evidenciar varios conceptos dictados durante la cursada:</w:t>
      </w:r>
    </w:p>
    <w:p w14:paraId="4A7BDBE1" w14:textId="77777777" w:rsidR="00AF780C" w:rsidRDefault="00AF780C" w:rsidP="00AF780C">
      <w:pPr>
        <w:pStyle w:val="Prrafodelista"/>
        <w:numPr>
          <w:ilvl w:val="0"/>
          <w:numId w:val="6"/>
        </w:numPr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t>El cambio de proceso del scheduler.</w:t>
      </w:r>
    </w:p>
    <w:p w14:paraId="0CAF20A8" w14:textId="77777777" w:rsidR="00AF780C" w:rsidRDefault="00AF780C" w:rsidP="00AF780C">
      <w:pPr>
        <w:pStyle w:val="Prrafodelista"/>
        <w:numPr>
          <w:ilvl w:val="0"/>
          <w:numId w:val="6"/>
        </w:numPr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t>La importancia de aplicar tecnicas para mantener un “orden” en la ejecucion de los procesos</w:t>
      </w:r>
      <w:r w:rsidR="00340A49">
        <w:rPr>
          <w:b w:val="0"/>
          <w:bCs/>
          <w:noProof/>
          <w:color w:val="3B3838" w:themeColor="background2" w:themeShade="40"/>
        </w:rPr>
        <w:t>.</w:t>
      </w:r>
    </w:p>
    <w:p w14:paraId="35847F4F" w14:textId="77777777" w:rsidR="00340A49" w:rsidRPr="00340A49" w:rsidRDefault="00AF780C" w:rsidP="00340A49">
      <w:pPr>
        <w:pStyle w:val="Prrafodelista"/>
        <w:numPr>
          <w:ilvl w:val="0"/>
          <w:numId w:val="6"/>
        </w:numPr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t>Los procesos conservan su estado al momento de ser retirados del CPU, esto se evidencia con el numero de ciclo (0, 1, 0 ,1 ,2 ,1 ,etc.).</w:t>
      </w:r>
    </w:p>
    <w:p w14:paraId="3714CEF8" w14:textId="77777777" w:rsidR="008842B5" w:rsidRDefault="008842B5">
      <w:pPr>
        <w:spacing w:after="200"/>
        <w:rPr>
          <w:b w:val="0"/>
          <w:bCs/>
          <w:noProof/>
          <w:color w:val="3B3838" w:themeColor="background2" w:themeShade="40"/>
        </w:rPr>
      </w:pPr>
      <w:r>
        <w:rPr>
          <w:b w:val="0"/>
          <w:bCs/>
          <w:noProof/>
          <w:color w:val="3B3838" w:themeColor="background2" w:themeShade="40"/>
        </w:rPr>
        <w:br w:type="page"/>
      </w:r>
    </w:p>
    <w:p w14:paraId="3454CEB2" w14:textId="77777777" w:rsidR="008842B5" w:rsidRPr="0083727A" w:rsidRDefault="008842B5" w:rsidP="008842B5">
      <w:pPr>
        <w:spacing w:after="240"/>
        <w:rPr>
          <w:noProof/>
          <w:color w:val="3B3838" w:themeColor="background2" w:themeShade="40"/>
        </w:rPr>
      </w:pPr>
      <w:r w:rsidRPr="0083727A">
        <w:rPr>
          <w:noProof/>
          <w:color w:val="3B3838" w:themeColor="background2" w:themeShade="40"/>
        </w:rPr>
        <w:lastRenderedPageBreak/>
        <w:t xml:space="preserve">Ejercicio </w:t>
      </w:r>
      <w:r>
        <w:rPr>
          <w:noProof/>
          <w:color w:val="3B3838" w:themeColor="background2" w:themeShade="40"/>
        </w:rPr>
        <w:t>4</w:t>
      </w:r>
      <w:r w:rsidRPr="0083727A">
        <w:rPr>
          <w:noProof/>
          <w:color w:val="3B3838" w:themeColor="background2" w:themeShade="40"/>
        </w:rPr>
        <w:t xml:space="preserve"> – </w:t>
      </w:r>
      <w:r w:rsidRPr="008842B5">
        <w:rPr>
          <w:noProof/>
          <w:color w:val="3B3838" w:themeColor="background2" w:themeShade="40"/>
        </w:rPr>
        <w:t>Threads</w:t>
      </w:r>
    </w:p>
    <w:p w14:paraId="348A4AE5" w14:textId="77777777" w:rsidR="008842B5" w:rsidRPr="008842B5" w:rsidRDefault="008842B5" w:rsidP="008842B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8842B5">
        <w:rPr>
          <w:b w:val="0"/>
          <w:bCs/>
          <w:noProof/>
          <w:color w:val="3B3838" w:themeColor="background2" w:themeShade="40"/>
          <w:sz w:val="24"/>
          <w:szCs w:val="20"/>
        </w:rPr>
        <w:t>El siguiente programa ejecuta la función do_nothing() cinco veces. Esta función sólo espera 2</w:t>
      </w:r>
    </w:p>
    <w:p w14:paraId="386810ED" w14:textId="77777777" w:rsidR="008842B5" w:rsidRDefault="008842B5" w:rsidP="008842B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8842B5">
        <w:rPr>
          <w:b w:val="0"/>
          <w:bCs/>
          <w:noProof/>
          <w:color w:val="3B3838" w:themeColor="background2" w:themeShade="40"/>
          <w:sz w:val="24"/>
          <w:szCs w:val="20"/>
        </w:rPr>
        <w:t>segundos y continúa:</w:t>
      </w:r>
    </w:p>
    <w:p w14:paraId="0B5E36DB" w14:textId="77777777" w:rsidR="008842B5" w:rsidRDefault="008842B5" w:rsidP="008842B5">
      <w:pPr>
        <w:jc w:val="center"/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8842B5">
        <w:rPr>
          <w:b w:val="0"/>
          <w:bCs/>
          <w:noProof/>
          <w:color w:val="3B3838" w:themeColor="background2" w:themeShade="40"/>
          <w:sz w:val="24"/>
          <w:szCs w:val="20"/>
        </w:rPr>
        <w:drawing>
          <wp:inline distT="0" distB="0" distL="0" distR="0" wp14:anchorId="7C6D8131" wp14:editId="10023468">
            <wp:extent cx="4031343" cy="1926771"/>
            <wp:effectExtent l="19050" t="19050" r="26670" b="165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1" t="2191" r="846" b="14709"/>
                    <a:stretch/>
                  </pic:blipFill>
                  <pic:spPr bwMode="auto">
                    <a:xfrm>
                      <a:off x="0" y="0"/>
                      <a:ext cx="4057630" cy="1939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B3278" w14:textId="77777777" w:rsidR="00D85091" w:rsidRPr="00D85091" w:rsidRDefault="00D85091" w:rsidP="008842B5">
      <w:pPr>
        <w:jc w:val="center"/>
        <w:rPr>
          <w:b w:val="0"/>
          <w:bCs/>
          <w:noProof/>
          <w:color w:val="3B3838" w:themeColor="background2" w:themeShade="40"/>
          <w:sz w:val="12"/>
          <w:szCs w:val="12"/>
        </w:rPr>
      </w:pPr>
    </w:p>
    <w:p w14:paraId="037C074E" w14:textId="77777777" w:rsidR="00D85091" w:rsidRPr="00D85091" w:rsidRDefault="00D85091" w:rsidP="00D85091">
      <w:pPr>
        <w:pStyle w:val="Prrafodelista"/>
        <w:numPr>
          <w:ilvl w:val="0"/>
          <w:numId w:val="7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D85091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Con la función </w:t>
      </w:r>
      <w:r w:rsidRPr="00D85091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time</w:t>
      </w:r>
      <w:r w:rsidRPr="00D85091">
        <w:rPr>
          <w:b w:val="0"/>
          <w:bCs/>
          <w:noProof/>
          <w:color w:val="3B3838" w:themeColor="background2" w:themeShade="40"/>
          <w:sz w:val="24"/>
          <w:szCs w:val="20"/>
        </w:rPr>
        <w:t>, medir el tiempo que tarda el programa anterior.</w:t>
      </w:r>
    </w:p>
    <w:p w14:paraId="4830E96B" w14:textId="77777777" w:rsidR="00D85091" w:rsidRPr="00D85091" w:rsidRDefault="00D85091" w:rsidP="00D85091">
      <w:pPr>
        <w:pStyle w:val="Prrafodelista"/>
        <w:numPr>
          <w:ilvl w:val="0"/>
          <w:numId w:val="7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D85091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Modificar el programa anterior para que cada una de las 5 llamadas a la función</w:t>
      </w:r>
      <w:r w:rsidRPr="00D85091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</w:t>
      </w:r>
      <w:r w:rsidRPr="00D85091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do_nothing()</w:t>
      </w:r>
      <w:r w:rsidRPr="00D85091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se ejecute por un thread.</w:t>
      </w:r>
    </w:p>
    <w:p w14:paraId="17777C8C" w14:textId="77777777" w:rsidR="00D85091" w:rsidRPr="00D85091" w:rsidRDefault="00D85091" w:rsidP="00D85091">
      <w:pPr>
        <w:pStyle w:val="Prrafodelista"/>
        <w:numPr>
          <w:ilvl w:val="0"/>
          <w:numId w:val="7"/>
        </w:numPr>
        <w:rPr>
          <w:b w:val="0"/>
          <w:bCs/>
          <w:noProof/>
          <w:color w:val="3B3838" w:themeColor="background2" w:themeShade="40"/>
          <w:sz w:val="24"/>
          <w:szCs w:val="20"/>
        </w:rPr>
      </w:pPr>
      <w:r w:rsidRPr="00D85091">
        <w:rPr>
          <w:rFonts w:hint="eastAsia"/>
          <w:b w:val="0"/>
          <w:bCs/>
          <w:noProof/>
          <w:color w:val="3B3838" w:themeColor="background2" w:themeShade="40"/>
          <w:sz w:val="24"/>
          <w:szCs w:val="20"/>
        </w:rPr>
        <w:t>Medir el tiempo que tarda su nuevo programa. Qué diferencias observa? Porque?</w:t>
      </w:r>
    </w:p>
    <w:p w14:paraId="5DF1D60F" w14:textId="77777777" w:rsidR="008842B5" w:rsidRPr="00F014AE" w:rsidRDefault="008842B5" w:rsidP="008842B5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</w:p>
    <w:p w14:paraId="21ADD711" w14:textId="77777777" w:rsidR="008842B5" w:rsidRPr="00F014AE" w:rsidRDefault="008842B5" w:rsidP="008842B5">
      <w:pPr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</w:pPr>
      <w:r w:rsidRPr="00F014AE">
        <w:rPr>
          <w:b w:val="0"/>
          <w:bCs/>
          <w:noProof/>
          <w:color w:val="3B3838" w:themeColor="background2" w:themeShade="40"/>
          <w:sz w:val="24"/>
          <w:szCs w:val="20"/>
          <w:u w:val="single"/>
        </w:rPr>
        <w:t>Resolucion:</w:t>
      </w:r>
    </w:p>
    <w:p w14:paraId="252063F2" w14:textId="77777777" w:rsidR="00340A49" w:rsidRDefault="00D85091" w:rsidP="00362FD5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En primer lugar, se implemento la funcion </w:t>
      </w:r>
      <w:r w:rsidRPr="00D85091">
        <w:rPr>
          <w:b w:val="0"/>
          <w:bCs/>
          <w:i/>
          <w:iCs/>
          <w:noProof/>
          <w:color w:val="3B3838" w:themeColor="background2" w:themeShade="40"/>
          <w:sz w:val="24"/>
          <w:szCs w:val="20"/>
        </w:rPr>
        <w:t>time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para medir el tiempo dedicado al ejecutar el programa.</w:t>
      </w:r>
    </w:p>
    <w:p w14:paraId="66A6FA4D" w14:textId="77777777" w:rsidR="00D85091" w:rsidRDefault="00D85091" w:rsidP="00D85091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3FA13A25" wp14:editId="27407868">
            <wp:extent cx="4968000" cy="2973329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23"/>
                    <a:stretch/>
                  </pic:blipFill>
                  <pic:spPr bwMode="auto">
                    <a:xfrm>
                      <a:off x="0" y="0"/>
                      <a:ext cx="4968000" cy="29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4F70" w14:textId="77777777" w:rsidR="00D85091" w:rsidRPr="00E1119F" w:rsidRDefault="00E1119F" w:rsidP="00D85091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Implementacion de funcion </w:t>
      </w:r>
      <w:r w:rsidRPr="00E1119F">
        <w:rPr>
          <w:b w:val="0"/>
          <w:bCs/>
          <w:i/>
          <w:iCs/>
          <w:noProof/>
          <w:color w:val="3B3838" w:themeColor="background2" w:themeShade="40"/>
          <w:sz w:val="16"/>
          <w:szCs w:val="12"/>
        </w:rPr>
        <w:t>time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 e impresión en pantalla de los segundos dedicados en la ejecucion.</w:t>
      </w:r>
    </w:p>
    <w:p w14:paraId="7B3D5200" w14:textId="77777777" w:rsidR="00E1119F" w:rsidRPr="00E1119F" w:rsidRDefault="00E1119F" w:rsidP="00D85091">
      <w:pPr>
        <w:jc w:val="center"/>
        <w:rPr>
          <w:b w:val="0"/>
          <w:bCs/>
          <w:noProof/>
          <w:color w:val="3B3838" w:themeColor="background2" w:themeShade="40"/>
          <w:sz w:val="8"/>
          <w:szCs w:val="4"/>
        </w:rPr>
      </w:pPr>
    </w:p>
    <w:p w14:paraId="7A7FD3CA" w14:textId="77777777" w:rsidR="00D85091" w:rsidRDefault="00D85091" w:rsidP="00D85091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6F57F4E3" wp14:editId="1C5A90C4">
            <wp:extent cx="4968000" cy="836251"/>
            <wp:effectExtent l="0" t="0" r="444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8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EE16" w14:textId="77777777" w:rsidR="00E1119F" w:rsidRPr="00E1119F" w:rsidRDefault="00E1119F" w:rsidP="00D85091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Resultado de la ejecucion del programa ej4, con esta implementacion se dedicaron </w:t>
      </w:r>
      <w:r w:rsidRPr="00097B9C">
        <w:rPr>
          <w:b w:val="0"/>
          <w:bCs/>
          <w:noProof/>
          <w:color w:val="024F75" w:themeColor="accent1"/>
          <w:sz w:val="16"/>
          <w:szCs w:val="12"/>
        </w:rPr>
        <w:t xml:space="preserve">10 segundos 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>para ejecutar el programa completo.</w:t>
      </w:r>
    </w:p>
    <w:p w14:paraId="607685A7" w14:textId="77777777" w:rsidR="00D85091" w:rsidRDefault="00D85091" w:rsidP="00097B9C">
      <w:pPr>
        <w:jc w:val="center"/>
        <w:rPr>
          <w:b w:val="0"/>
          <w:bCs/>
          <w:noProof/>
          <w:color w:val="3B3838" w:themeColor="background2" w:themeShade="40"/>
        </w:rPr>
      </w:pPr>
      <w:r>
        <w:rPr>
          <w:noProof/>
        </w:rPr>
        <w:lastRenderedPageBreak/>
        <w:drawing>
          <wp:inline distT="0" distB="0" distL="0" distR="0" wp14:anchorId="5970830C" wp14:editId="4C604703">
            <wp:extent cx="4811486" cy="4206629"/>
            <wp:effectExtent l="0" t="0" r="825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" t="908" r="2031" b="11434"/>
                    <a:stretch/>
                  </pic:blipFill>
                  <pic:spPr bwMode="auto">
                    <a:xfrm>
                      <a:off x="0" y="0"/>
                      <a:ext cx="4812665" cy="42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23255" w14:textId="77777777" w:rsidR="00D85091" w:rsidRPr="00097B9C" w:rsidRDefault="00097B9C" w:rsidP="00097B9C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Implementacion de </w:t>
      </w:r>
      <w:r w:rsidRPr="00097B9C">
        <w:rPr>
          <w:b w:val="0"/>
          <w:bCs/>
          <w:i/>
          <w:iCs/>
          <w:noProof/>
          <w:color w:val="3B3838" w:themeColor="background2" w:themeShade="40"/>
          <w:sz w:val="16"/>
          <w:szCs w:val="12"/>
        </w:rPr>
        <w:t>threads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 para ejecutar la funcion </w:t>
      </w:r>
      <w:r w:rsidRPr="00097B9C">
        <w:rPr>
          <w:b w:val="0"/>
          <w:bCs/>
          <w:i/>
          <w:iCs/>
          <w:noProof/>
          <w:color w:val="3B3838" w:themeColor="background2" w:themeShade="40"/>
          <w:sz w:val="16"/>
          <w:szCs w:val="12"/>
        </w:rPr>
        <w:t>do_nothing()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>.</w:t>
      </w:r>
    </w:p>
    <w:p w14:paraId="0F81B87B" w14:textId="77777777" w:rsidR="00097B9C" w:rsidRPr="00097B9C" w:rsidRDefault="00097B9C" w:rsidP="00097B9C">
      <w:pPr>
        <w:jc w:val="center"/>
        <w:rPr>
          <w:b w:val="0"/>
          <w:bCs/>
          <w:noProof/>
          <w:color w:val="3B3838" w:themeColor="background2" w:themeShade="40"/>
          <w:sz w:val="8"/>
          <w:szCs w:val="4"/>
        </w:rPr>
      </w:pPr>
    </w:p>
    <w:p w14:paraId="7E8EF2BD" w14:textId="77777777" w:rsidR="00D85091" w:rsidRDefault="00D85091" w:rsidP="00362FD5">
      <w:pPr>
        <w:rPr>
          <w:b w:val="0"/>
          <w:bCs/>
          <w:noProof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24912E42" wp14:editId="70A87097">
            <wp:extent cx="6371590" cy="11595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355F" w14:textId="77777777" w:rsidR="00097B9C" w:rsidRPr="00097B9C" w:rsidRDefault="00097B9C" w:rsidP="00097B9C">
      <w:pPr>
        <w:jc w:val="center"/>
        <w:rPr>
          <w:b w:val="0"/>
          <w:bCs/>
          <w:noProof/>
          <w:color w:val="3B3838" w:themeColor="background2" w:themeShade="40"/>
          <w:sz w:val="16"/>
          <w:szCs w:val="12"/>
        </w:rPr>
      </w:pP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Como resultado de la ejecucion del programa </w:t>
      </w:r>
      <w:r w:rsidRPr="00097B9C">
        <w:rPr>
          <w:b w:val="0"/>
          <w:bCs/>
          <w:i/>
          <w:iCs/>
          <w:noProof/>
          <w:color w:val="3B3838" w:themeColor="background2" w:themeShade="40"/>
          <w:sz w:val="16"/>
          <w:szCs w:val="12"/>
        </w:rPr>
        <w:t>ej4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 con la implementacion de </w:t>
      </w:r>
      <w:r w:rsidRPr="00097B9C">
        <w:rPr>
          <w:b w:val="0"/>
          <w:bCs/>
          <w:i/>
          <w:iCs/>
          <w:noProof/>
          <w:color w:val="3B3838" w:themeColor="background2" w:themeShade="40"/>
          <w:sz w:val="16"/>
          <w:szCs w:val="12"/>
        </w:rPr>
        <w:t>threads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 xml:space="preserve">, se logro ejecutar por completo en </w:t>
      </w:r>
      <w:r w:rsidRPr="00097B9C">
        <w:rPr>
          <w:b w:val="0"/>
          <w:bCs/>
          <w:noProof/>
          <w:color w:val="024F75" w:themeColor="accent1"/>
          <w:sz w:val="16"/>
          <w:szCs w:val="12"/>
        </w:rPr>
        <w:t>2 segundos</w:t>
      </w:r>
      <w:r>
        <w:rPr>
          <w:b w:val="0"/>
          <w:bCs/>
          <w:noProof/>
          <w:color w:val="3B3838" w:themeColor="background2" w:themeShade="40"/>
          <w:sz w:val="16"/>
          <w:szCs w:val="12"/>
        </w:rPr>
        <w:t>.</w:t>
      </w:r>
    </w:p>
    <w:p w14:paraId="0F2348F8" w14:textId="77777777" w:rsidR="00097B9C" w:rsidRDefault="00097B9C" w:rsidP="00097B9C">
      <w:pPr>
        <w:jc w:val="center"/>
        <w:rPr>
          <w:b w:val="0"/>
          <w:bCs/>
          <w:noProof/>
          <w:color w:val="3B3838" w:themeColor="background2" w:themeShade="40"/>
          <w:sz w:val="24"/>
          <w:szCs w:val="20"/>
        </w:rPr>
      </w:pPr>
    </w:p>
    <w:p w14:paraId="57B30232" w14:textId="77777777" w:rsidR="00097B9C" w:rsidRDefault="00097B9C" w:rsidP="00097B9C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b w:val="0"/>
          <w:bCs/>
          <w:noProof/>
          <w:color w:val="3B3838" w:themeColor="background2" w:themeShade="40"/>
          <w:sz w:val="24"/>
          <w:szCs w:val="20"/>
        </w:rPr>
        <w:t>En este ejercicio se logra observar claramente la genialidad de “trabajar” con hilos!!</w:t>
      </w:r>
    </w:p>
    <w:p w14:paraId="09682989" w14:textId="77777777" w:rsidR="00097B9C" w:rsidRDefault="00097B9C" w:rsidP="00097B9C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b w:val="0"/>
          <w:bCs/>
          <w:noProof/>
          <w:color w:val="3B3838" w:themeColor="background2" w:themeShade="40"/>
          <w:sz w:val="24"/>
          <w:szCs w:val="20"/>
        </w:rPr>
        <w:t>Se logro ejecutar el programa reduciendo el tiempo al minimo (2 segundos) dado que cada hilo adelantaba las instrucciones de dicho proceso en forma paralela y posteriormente el CPU solo dedicaba rafagas para ejecutar el resultado de cada hilo</w:t>
      </w:r>
      <w:r w:rsidR="00DA31A1">
        <w:rPr>
          <w:b w:val="0"/>
          <w:bCs/>
          <w:noProof/>
          <w:color w:val="3B3838" w:themeColor="background2" w:themeShade="40"/>
          <w:sz w:val="24"/>
          <w:szCs w:val="20"/>
        </w:rPr>
        <w:t xml:space="preserve">, 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con todo </w:t>
      </w:r>
      <w:r w:rsidR="00DA31A1">
        <w:rPr>
          <w:b w:val="0"/>
          <w:bCs/>
          <w:noProof/>
          <w:color w:val="3B3838" w:themeColor="background2" w:themeShade="40"/>
          <w:sz w:val="24"/>
          <w:szCs w:val="20"/>
        </w:rPr>
        <w:t>“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>pre-cocinado</w:t>
      </w:r>
      <w:r w:rsidR="00DA31A1">
        <w:rPr>
          <w:b w:val="0"/>
          <w:bCs/>
          <w:noProof/>
          <w:color w:val="3B3838" w:themeColor="background2" w:themeShade="40"/>
          <w:sz w:val="24"/>
          <w:szCs w:val="20"/>
        </w:rPr>
        <w:t>”</w:t>
      </w:r>
      <w:r>
        <w:rPr>
          <w:b w:val="0"/>
          <w:bCs/>
          <w:noProof/>
          <w:color w:val="3B3838" w:themeColor="background2" w:themeShade="40"/>
          <w:sz w:val="24"/>
          <w:szCs w:val="20"/>
        </w:rPr>
        <w:t>.</w:t>
      </w:r>
    </w:p>
    <w:p w14:paraId="7C0E196C" w14:textId="77777777" w:rsidR="00097B9C" w:rsidRPr="00097B9C" w:rsidRDefault="00097B9C" w:rsidP="00097B9C">
      <w:pPr>
        <w:rPr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b w:val="0"/>
          <w:bCs/>
          <w:noProof/>
          <w:color w:val="3B3838" w:themeColor="background2" w:themeShade="40"/>
          <w:sz w:val="24"/>
          <w:szCs w:val="20"/>
        </w:rPr>
        <w:t xml:space="preserve"> </w:t>
      </w:r>
    </w:p>
    <w:sectPr w:rsidR="00097B9C" w:rsidRPr="00097B9C" w:rsidSect="00AB02A7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4929D" w14:textId="77777777" w:rsidR="00141C46" w:rsidRDefault="00141C46">
      <w:r>
        <w:separator/>
      </w:r>
    </w:p>
    <w:p w14:paraId="4A49791C" w14:textId="77777777" w:rsidR="00141C46" w:rsidRDefault="00141C46"/>
  </w:endnote>
  <w:endnote w:type="continuationSeparator" w:id="0">
    <w:p w14:paraId="52C36DF9" w14:textId="77777777" w:rsidR="00141C46" w:rsidRDefault="00141C46">
      <w:r>
        <w:continuationSeparator/>
      </w:r>
    </w:p>
    <w:p w14:paraId="2E5ED894" w14:textId="77777777" w:rsidR="00141C46" w:rsidRDefault="00141C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3D780BC6" w14:textId="77777777" w:rsidR="00F8302D" w:rsidRDefault="00DF027C" w:rsidP="00F8302D">
        <w:pPr>
          <w:pStyle w:val="Piedepgina"/>
          <w:jc w:val="center"/>
          <w:rPr>
            <w:noProof/>
            <w:lang w:bidi="es-ES"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  <w:p w14:paraId="416887EA" w14:textId="77777777" w:rsidR="00DF027C" w:rsidRPr="00F8302D" w:rsidRDefault="00000000" w:rsidP="00F8302D">
        <w:pPr>
          <w:pStyle w:val="Piedepgina"/>
          <w:jc w:val="center"/>
          <w:rPr>
            <w:noProof/>
            <w:sz w:val="8"/>
            <w:szCs w:val="4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24F2F" w14:textId="77777777" w:rsidR="00141C46" w:rsidRDefault="00141C46">
      <w:r>
        <w:separator/>
      </w:r>
    </w:p>
    <w:p w14:paraId="75E4AAF1" w14:textId="77777777" w:rsidR="00141C46" w:rsidRDefault="00141C46"/>
  </w:footnote>
  <w:footnote w:type="continuationSeparator" w:id="0">
    <w:p w14:paraId="7DEAA5D3" w14:textId="77777777" w:rsidR="00141C46" w:rsidRDefault="00141C46">
      <w:r>
        <w:continuationSeparator/>
      </w:r>
    </w:p>
    <w:p w14:paraId="2DE896AD" w14:textId="77777777" w:rsidR="00141C46" w:rsidRDefault="00141C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F79CDC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55AA79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ED7513D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56ECB"/>
    <w:multiLevelType w:val="hybridMultilevel"/>
    <w:tmpl w:val="97C60D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37F5B"/>
    <w:multiLevelType w:val="hybridMultilevel"/>
    <w:tmpl w:val="4DC016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73A03"/>
    <w:multiLevelType w:val="hybridMultilevel"/>
    <w:tmpl w:val="96001D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B56F7"/>
    <w:multiLevelType w:val="hybridMultilevel"/>
    <w:tmpl w:val="26E442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F08DC"/>
    <w:multiLevelType w:val="hybridMultilevel"/>
    <w:tmpl w:val="FD24E3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41E2B"/>
    <w:multiLevelType w:val="hybridMultilevel"/>
    <w:tmpl w:val="409C0A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562FE"/>
    <w:multiLevelType w:val="hybridMultilevel"/>
    <w:tmpl w:val="E2BCC3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357997">
    <w:abstractNumId w:val="6"/>
  </w:num>
  <w:num w:numId="2" w16cid:durableId="1122964460">
    <w:abstractNumId w:val="3"/>
  </w:num>
  <w:num w:numId="3" w16cid:durableId="1027944140">
    <w:abstractNumId w:val="5"/>
  </w:num>
  <w:num w:numId="4" w16cid:durableId="7022341">
    <w:abstractNumId w:val="0"/>
  </w:num>
  <w:num w:numId="5" w16cid:durableId="99616779">
    <w:abstractNumId w:val="1"/>
  </w:num>
  <w:num w:numId="6" w16cid:durableId="799425236">
    <w:abstractNumId w:val="4"/>
  </w:num>
  <w:num w:numId="7" w16cid:durableId="1039207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DA1"/>
    <w:rsid w:val="0002482E"/>
    <w:rsid w:val="00050324"/>
    <w:rsid w:val="00060850"/>
    <w:rsid w:val="000747A0"/>
    <w:rsid w:val="0009500E"/>
    <w:rsid w:val="00097B9C"/>
    <w:rsid w:val="000A0150"/>
    <w:rsid w:val="000E6326"/>
    <w:rsid w:val="000E63C9"/>
    <w:rsid w:val="000E7371"/>
    <w:rsid w:val="00102DA1"/>
    <w:rsid w:val="00130E9D"/>
    <w:rsid w:val="00141C46"/>
    <w:rsid w:val="00150A6D"/>
    <w:rsid w:val="00185B35"/>
    <w:rsid w:val="001E376D"/>
    <w:rsid w:val="001F2BC8"/>
    <w:rsid w:val="001F5F6B"/>
    <w:rsid w:val="00203A8F"/>
    <w:rsid w:val="00224245"/>
    <w:rsid w:val="002279A4"/>
    <w:rsid w:val="0023150C"/>
    <w:rsid w:val="00243EBC"/>
    <w:rsid w:val="00246A35"/>
    <w:rsid w:val="00284348"/>
    <w:rsid w:val="002F51F5"/>
    <w:rsid w:val="00312137"/>
    <w:rsid w:val="00330359"/>
    <w:rsid w:val="0033762F"/>
    <w:rsid w:val="00340A49"/>
    <w:rsid w:val="00360494"/>
    <w:rsid w:val="00362FD5"/>
    <w:rsid w:val="00366C7E"/>
    <w:rsid w:val="00384EA3"/>
    <w:rsid w:val="003A39A1"/>
    <w:rsid w:val="003A7A4F"/>
    <w:rsid w:val="003C2191"/>
    <w:rsid w:val="003D3863"/>
    <w:rsid w:val="004110DE"/>
    <w:rsid w:val="0044085A"/>
    <w:rsid w:val="004B1751"/>
    <w:rsid w:val="004B21A5"/>
    <w:rsid w:val="004E5FEE"/>
    <w:rsid w:val="005037F0"/>
    <w:rsid w:val="00506465"/>
    <w:rsid w:val="00516A86"/>
    <w:rsid w:val="005275F6"/>
    <w:rsid w:val="00572102"/>
    <w:rsid w:val="005B4F73"/>
    <w:rsid w:val="005D0D2E"/>
    <w:rsid w:val="005F1BB0"/>
    <w:rsid w:val="006042D8"/>
    <w:rsid w:val="00654E33"/>
    <w:rsid w:val="00656C4D"/>
    <w:rsid w:val="006E5716"/>
    <w:rsid w:val="007246D4"/>
    <w:rsid w:val="007302B3"/>
    <w:rsid w:val="00730733"/>
    <w:rsid w:val="007309A6"/>
    <w:rsid w:val="00730E3A"/>
    <w:rsid w:val="00736AAF"/>
    <w:rsid w:val="00760651"/>
    <w:rsid w:val="00765B2A"/>
    <w:rsid w:val="00783A34"/>
    <w:rsid w:val="007C6B52"/>
    <w:rsid w:val="007D16C5"/>
    <w:rsid w:val="00807F26"/>
    <w:rsid w:val="0083727A"/>
    <w:rsid w:val="00862FE4"/>
    <w:rsid w:val="0086387F"/>
    <w:rsid w:val="0086389A"/>
    <w:rsid w:val="0087605E"/>
    <w:rsid w:val="008842B5"/>
    <w:rsid w:val="008941AE"/>
    <w:rsid w:val="008B0A34"/>
    <w:rsid w:val="008B1FEE"/>
    <w:rsid w:val="008C0C62"/>
    <w:rsid w:val="00903C32"/>
    <w:rsid w:val="00916B16"/>
    <w:rsid w:val="009173B9"/>
    <w:rsid w:val="0093335D"/>
    <w:rsid w:val="0093613E"/>
    <w:rsid w:val="00943026"/>
    <w:rsid w:val="00966B81"/>
    <w:rsid w:val="00977F79"/>
    <w:rsid w:val="009A5467"/>
    <w:rsid w:val="009C7720"/>
    <w:rsid w:val="00A23AFA"/>
    <w:rsid w:val="00A31B3E"/>
    <w:rsid w:val="00A532F3"/>
    <w:rsid w:val="00A8489E"/>
    <w:rsid w:val="00AB02A7"/>
    <w:rsid w:val="00AC29F3"/>
    <w:rsid w:val="00AF6444"/>
    <w:rsid w:val="00AF780C"/>
    <w:rsid w:val="00B231E5"/>
    <w:rsid w:val="00B77A18"/>
    <w:rsid w:val="00BE2BA2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0FB0"/>
    <w:rsid w:val="00D42CB7"/>
    <w:rsid w:val="00D5413D"/>
    <w:rsid w:val="00D570A9"/>
    <w:rsid w:val="00D70D02"/>
    <w:rsid w:val="00D770C7"/>
    <w:rsid w:val="00D85091"/>
    <w:rsid w:val="00D86945"/>
    <w:rsid w:val="00D90290"/>
    <w:rsid w:val="00DA31A1"/>
    <w:rsid w:val="00DC706A"/>
    <w:rsid w:val="00DD152F"/>
    <w:rsid w:val="00DE213F"/>
    <w:rsid w:val="00DF027C"/>
    <w:rsid w:val="00E00A32"/>
    <w:rsid w:val="00E1119F"/>
    <w:rsid w:val="00E22ACD"/>
    <w:rsid w:val="00E620B0"/>
    <w:rsid w:val="00E81B40"/>
    <w:rsid w:val="00EF555B"/>
    <w:rsid w:val="00F014AE"/>
    <w:rsid w:val="00F027BB"/>
    <w:rsid w:val="00F11DCF"/>
    <w:rsid w:val="00F162EA"/>
    <w:rsid w:val="00F52D27"/>
    <w:rsid w:val="00F8302D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5F67D1"/>
  <w15:docId w15:val="{E790850E-5207-4650-8383-7DC989B8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2B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B77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illermo%20Dominguez\AppData\Local\Microsoft\Office\16.0\DTS\es-AR%7bFCEBE958-BA75-4676-939F-0008E005071C%7d\%7bEDDB1A21-EB6F-43F6-9F7A-4E5212829563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2F754FCAEB4E4389E707D6482D1E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3D316D-862F-40C3-B1A0-9DBDF106DCEE}"/>
      </w:docPartPr>
      <w:docPartBody>
        <w:p w:rsidR="00565169" w:rsidRDefault="00C56CEF" w:rsidP="00C56CEF">
          <w:pPr>
            <w:pStyle w:val="982F754FCAEB4E4389E707D6482D1E07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746C28F444A4E43BE2F8786685C4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10CB2-641B-44F0-B108-496D180F9F0F}"/>
      </w:docPartPr>
      <w:docPartBody>
        <w:p w:rsidR="00565169" w:rsidRDefault="00C56CEF" w:rsidP="00C56CEF">
          <w:pPr>
            <w:pStyle w:val="5746C28F444A4E43BE2F8786685C47EB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marzo 26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EF"/>
    <w:rsid w:val="001F70D7"/>
    <w:rsid w:val="003C76E6"/>
    <w:rsid w:val="00565169"/>
    <w:rsid w:val="00C5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C56CEF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C56CEF"/>
    <w:rPr>
      <w:caps/>
      <w:color w:val="44546A" w:themeColor="text2"/>
      <w:spacing w:val="20"/>
      <w:sz w:val="32"/>
      <w:lang w:val="es-ES" w:eastAsia="en-US"/>
    </w:rPr>
  </w:style>
  <w:style w:type="paragraph" w:customStyle="1" w:styleId="982F754FCAEB4E4389E707D6482D1E07">
    <w:name w:val="982F754FCAEB4E4389E707D6482D1E07"/>
    <w:rsid w:val="00C56CEF"/>
  </w:style>
  <w:style w:type="paragraph" w:customStyle="1" w:styleId="5746C28F444A4E43BE2F8786685C47EB">
    <w:name w:val="5746C28F444A4E43BE2F8786685C47EB"/>
    <w:rsid w:val="00C56CEF"/>
  </w:style>
  <w:style w:type="character" w:styleId="Textodelmarcadordeposicin">
    <w:name w:val="Placeholder Text"/>
    <w:basedOn w:val="Fuentedeprrafopredeter"/>
    <w:uiPriority w:val="99"/>
    <w:unhideWhenUsed/>
    <w:rsid w:val="00C56C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{EDDB1A21-EB6F-43F6-9F7A-4E5212829563}tf16392850_win32</Template>
  <TotalTime>4294967234</TotalTime>
  <Pages>1</Pages>
  <Words>996</Words>
  <Characters>5482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Guillermo Dominguez</dc:creator>
  <cp:keywords/>
  <cp:lastModifiedBy>Guillermo Dominguez</cp:lastModifiedBy>
  <cp:revision>33</cp:revision>
  <cp:lastPrinted>2023-03-27T02:31:00Z</cp:lastPrinted>
  <dcterms:created xsi:type="dcterms:W3CDTF">2023-03-27T00:22:00Z</dcterms:created>
  <dcterms:modified xsi:type="dcterms:W3CDTF">2023-03-27T02:31:00Z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